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80B2" w14:textId="6CE5F08F" w:rsidR="00AF234E" w:rsidRPr="00530612" w:rsidRDefault="008B02BE" w:rsidP="00504BFF">
      <w:pPr>
        <w:pStyle w:val="Heading1"/>
        <w:ind w:left="-567" w:right="-348"/>
      </w:pPr>
      <w:r w:rsidRPr="00530612">
        <w:t>Avtal Laddningstjänster</w:t>
      </w:r>
      <w:r w:rsidR="00504BFF" w:rsidRPr="00530612">
        <w:t xml:space="preserve"> </w:t>
      </w:r>
    </w:p>
    <w:p w14:paraId="52F5F914" w14:textId="00899CAA" w:rsidR="009F125A" w:rsidRPr="00530612" w:rsidRDefault="009F125A" w:rsidP="0067150C">
      <w:pPr>
        <w:ind w:left="-567" w:right="-348"/>
      </w:pPr>
    </w:p>
    <w:p w14:paraId="30E60BFD" w14:textId="1A90425D" w:rsidR="009F125A" w:rsidRPr="00530612" w:rsidRDefault="009F125A" w:rsidP="0067150C">
      <w:pPr>
        <w:ind w:left="-567" w:right="-348"/>
      </w:pPr>
      <w:r w:rsidRPr="00530612">
        <w:t>Detta avtal (”</w:t>
      </w:r>
      <w:r w:rsidRPr="00530612">
        <w:rPr>
          <w:b/>
          <w:bCs/>
        </w:rPr>
        <w:t>Avtalet</w:t>
      </w:r>
      <w:r w:rsidRPr="00530612">
        <w:t>”) har ingåtts mellan:</w:t>
      </w:r>
    </w:p>
    <w:p w14:paraId="0466A575" w14:textId="77777777" w:rsidR="009F125A" w:rsidRPr="00530612" w:rsidRDefault="009F125A" w:rsidP="0067150C">
      <w:pPr>
        <w:pStyle w:val="ListParagraph"/>
        <w:keepNext/>
        <w:keepLines/>
        <w:numPr>
          <w:ilvl w:val="0"/>
          <w:numId w:val="19"/>
        </w:numPr>
        <w:spacing w:before="240" w:after="240" w:line="240" w:lineRule="auto"/>
        <w:ind w:left="-567" w:right="-348" w:firstLine="0"/>
        <w:contextualSpacing w:val="0"/>
        <w:jc w:val="both"/>
      </w:pPr>
      <w:r w:rsidRPr="00530612">
        <w:t xml:space="preserve">Aimo Park Sweden AB med org. nr. </w:t>
      </w:r>
      <w:proofErr w:type="gramStart"/>
      <w:r w:rsidRPr="00530612">
        <w:t>556553-5548</w:t>
      </w:r>
      <w:proofErr w:type="gramEnd"/>
      <w:r w:rsidRPr="00530612">
        <w:t xml:space="preserve"> (“</w:t>
      </w:r>
      <w:r w:rsidRPr="00530612">
        <w:rPr>
          <w:b/>
          <w:bCs/>
        </w:rPr>
        <w:t>Aimo</w:t>
      </w:r>
      <w:r w:rsidRPr="00530612">
        <w:t>”)</w:t>
      </w:r>
    </w:p>
    <w:p w14:paraId="70E623FC" w14:textId="7EAA47B3" w:rsidR="009F125A" w:rsidRPr="00530612" w:rsidRDefault="00000000" w:rsidP="0067150C">
      <w:pPr>
        <w:pStyle w:val="ListParagraph"/>
        <w:keepNext/>
        <w:keepLines/>
        <w:numPr>
          <w:ilvl w:val="0"/>
          <w:numId w:val="19"/>
        </w:numPr>
        <w:spacing w:before="240" w:after="240" w:line="240" w:lineRule="auto"/>
        <w:ind w:left="-567" w:right="-348" w:firstLine="0"/>
        <w:contextualSpacing w:val="0"/>
        <w:jc w:val="both"/>
      </w:pPr>
      <w:sdt>
        <w:sdtPr>
          <w:id w:val="-1862656665"/>
          <w:placeholder>
            <w:docPart w:val="A618A12F91D6434984A2C727AF4BB878"/>
          </w:placeholder>
          <w:text/>
        </w:sdtPr>
        <w:sdtContent>
          <w:r w:rsidR="0019039F" w:rsidRPr="002A2CF7">
            <w:t>XXX</w:t>
          </w:r>
        </w:sdtContent>
      </w:sdt>
      <w:r w:rsidR="009F125A" w:rsidRPr="006B29F5">
        <w:t xml:space="preserve"> med</w:t>
      </w:r>
      <w:r w:rsidR="009F125A" w:rsidRPr="00530612">
        <w:t xml:space="preserve"> org. nr. </w:t>
      </w:r>
      <w:sdt>
        <w:sdtPr>
          <w:id w:val="294725686"/>
          <w:placeholder>
            <w:docPart w:val="72B16AA090C043CCB0432ED3F731D8B0"/>
          </w:placeholder>
          <w:text/>
        </w:sdtPr>
        <w:sdtContent>
          <w:r w:rsidR="0019039F" w:rsidRPr="002A2CF7">
            <w:t>XXX</w:t>
          </w:r>
        </w:sdtContent>
      </w:sdt>
      <w:r w:rsidR="009F125A" w:rsidRPr="00530612">
        <w:t xml:space="preserve"> (”</w:t>
      </w:r>
      <w:r w:rsidR="006C64D5" w:rsidRPr="00530612">
        <w:rPr>
          <w:b/>
          <w:bCs/>
        </w:rPr>
        <w:t>Uppdragsgivaren</w:t>
      </w:r>
      <w:r w:rsidR="009F125A" w:rsidRPr="00530612">
        <w:t>”)</w:t>
      </w:r>
    </w:p>
    <w:p w14:paraId="47FF7A60" w14:textId="0A5727B7" w:rsidR="009F125A" w:rsidRPr="00530612" w:rsidRDefault="009F125A" w:rsidP="0067150C">
      <w:pPr>
        <w:ind w:left="-567" w:right="-348"/>
      </w:pPr>
      <w:r w:rsidRPr="00530612">
        <w:t xml:space="preserve">Aimo och </w:t>
      </w:r>
      <w:r w:rsidR="006C64D5" w:rsidRPr="00530612">
        <w:t>Uppdragsgivaren</w:t>
      </w:r>
      <w:r w:rsidRPr="00530612">
        <w:t xml:space="preserve"> benämns var för sig som ”</w:t>
      </w:r>
      <w:r w:rsidRPr="00530612">
        <w:rPr>
          <w:b/>
          <w:bCs/>
        </w:rPr>
        <w:t>Part</w:t>
      </w:r>
      <w:r w:rsidRPr="00530612">
        <w:t>” och gemensamt som ”</w:t>
      </w:r>
      <w:r w:rsidRPr="00530612">
        <w:rPr>
          <w:b/>
          <w:bCs/>
        </w:rPr>
        <w:t>Parterna</w:t>
      </w:r>
      <w:r w:rsidRPr="00530612">
        <w:t>”.</w:t>
      </w:r>
    </w:p>
    <w:p w14:paraId="255981FF" w14:textId="69DA8849" w:rsidR="00D03CDA" w:rsidRDefault="00D03CDA" w:rsidP="0019039F">
      <w:pPr>
        <w:spacing w:after="120"/>
        <w:ind w:left="-567" w:right="-346"/>
        <w:rPr>
          <w:b/>
          <w:bCs/>
        </w:rPr>
      </w:pPr>
      <w:r w:rsidRPr="00530612">
        <w:rPr>
          <w:b/>
          <w:bCs/>
        </w:rPr>
        <w:t xml:space="preserve">Laddoperatör </w:t>
      </w:r>
      <w:r w:rsidR="001C3351" w:rsidRPr="00530612">
        <w:rPr>
          <w:b/>
          <w:bCs/>
        </w:rPr>
        <w:t>(”Aimo”)</w:t>
      </w:r>
    </w:p>
    <w:tbl>
      <w:tblPr>
        <w:tblStyle w:val="TableGrid"/>
        <w:tblW w:w="8784" w:type="dxa"/>
        <w:tblInd w:w="-567" w:type="dxa"/>
        <w:tblLook w:val="04A0" w:firstRow="1" w:lastRow="0" w:firstColumn="1" w:lastColumn="0" w:noHBand="0" w:noVBand="1"/>
      </w:tblPr>
      <w:tblGrid>
        <w:gridCol w:w="8784"/>
      </w:tblGrid>
      <w:tr w:rsidR="0019039F" w14:paraId="55895B45" w14:textId="77777777" w:rsidTr="0019039F">
        <w:trPr>
          <w:trHeight w:val="817"/>
        </w:trPr>
        <w:tc>
          <w:tcPr>
            <w:tcW w:w="8784" w:type="dxa"/>
            <w:vAlign w:val="center"/>
          </w:tcPr>
          <w:p w14:paraId="57B4FE37" w14:textId="3CED7EFD" w:rsidR="0019039F" w:rsidRDefault="0019039F" w:rsidP="0019039F">
            <w:pPr>
              <w:spacing w:after="0"/>
              <w:rPr>
                <w:b/>
                <w:bCs/>
              </w:rPr>
            </w:pPr>
            <w:r w:rsidRPr="00B446E1">
              <w:t>Om</w:t>
            </w:r>
            <w:r>
              <w:t xml:space="preserve">bud namn: </w:t>
            </w:r>
            <w:sdt>
              <w:sdtPr>
                <w:id w:val="-1540352155"/>
                <w:placeholder>
                  <w:docPart w:val="C38F236CBC4646049EE408693917C563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br/>
              <w:t xml:space="preserve">Ombud </w:t>
            </w:r>
            <w:proofErr w:type="spellStart"/>
            <w:r w:rsidRPr="00805E64">
              <w:t>tel</w:t>
            </w:r>
            <w:proofErr w:type="spellEnd"/>
            <w:r w:rsidRPr="00805E64">
              <w:t xml:space="preserve">: </w:t>
            </w:r>
            <w:sdt>
              <w:sdtPr>
                <w:id w:val="876275365"/>
                <w:placeholder>
                  <w:docPart w:val="6512062A3E1A40D8A02617CA7645249A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br/>
              <w:t xml:space="preserve">Ombud e-post: </w:t>
            </w:r>
            <w:sdt>
              <w:sdtPr>
                <w:id w:val="-1357573301"/>
                <w:placeholder>
                  <w:docPart w:val="4B4D45FEADDB411E97DCC7F9A155653E"/>
                </w:placeholder>
                <w:text/>
              </w:sdtPr>
              <w:sdtContent>
                <w:r w:rsidRPr="002A2CF7">
                  <w:t>XXX</w:t>
                </w:r>
              </w:sdtContent>
            </w:sdt>
          </w:p>
        </w:tc>
      </w:tr>
    </w:tbl>
    <w:p w14:paraId="477A0A9E" w14:textId="0956063D" w:rsidR="0019039F" w:rsidRPr="00530612" w:rsidRDefault="002E5A26" w:rsidP="0019039F">
      <w:pPr>
        <w:spacing w:after="120"/>
        <w:ind w:left="-567" w:right="-346"/>
        <w:rPr>
          <w:b/>
          <w:bCs/>
        </w:rPr>
      </w:pPr>
      <w:r w:rsidRPr="00530612">
        <w:rPr>
          <w:b/>
          <w:bCs/>
        </w:rPr>
        <w:br/>
      </w:r>
      <w:r w:rsidR="00CA7EE1" w:rsidRPr="00530612">
        <w:rPr>
          <w:b/>
          <w:bCs/>
        </w:rPr>
        <w:t>Beställare</w:t>
      </w:r>
      <w:r w:rsidR="001C3351" w:rsidRPr="00530612">
        <w:rPr>
          <w:b/>
          <w:bCs/>
        </w:rPr>
        <w:t xml:space="preserve"> (”</w:t>
      </w:r>
      <w:r w:rsidR="006C64D5" w:rsidRPr="00530612">
        <w:rPr>
          <w:b/>
          <w:bCs/>
        </w:rPr>
        <w:t>Uppdragsgivaren</w:t>
      </w:r>
      <w:r w:rsidR="008B02BE" w:rsidRPr="00530612">
        <w:rPr>
          <w:b/>
          <w:bCs/>
        </w:rPr>
        <w:t>”</w:t>
      </w:r>
      <w:r w:rsidR="001C3351" w:rsidRPr="00530612">
        <w:rPr>
          <w:b/>
          <w:bCs/>
        </w:rPr>
        <w:t>)</w:t>
      </w:r>
    </w:p>
    <w:tbl>
      <w:tblPr>
        <w:tblStyle w:val="TableGrid"/>
        <w:tblW w:w="8784" w:type="dxa"/>
        <w:tblInd w:w="-567" w:type="dxa"/>
        <w:tblLook w:val="04A0" w:firstRow="1" w:lastRow="0" w:firstColumn="1" w:lastColumn="0" w:noHBand="0" w:noVBand="1"/>
      </w:tblPr>
      <w:tblGrid>
        <w:gridCol w:w="8784"/>
      </w:tblGrid>
      <w:tr w:rsidR="0019039F" w14:paraId="22626301" w14:textId="77777777" w:rsidTr="0019039F">
        <w:trPr>
          <w:trHeight w:val="1464"/>
        </w:trPr>
        <w:tc>
          <w:tcPr>
            <w:tcW w:w="8784" w:type="dxa"/>
            <w:vAlign w:val="center"/>
          </w:tcPr>
          <w:p w14:paraId="10F50235" w14:textId="372FF5CF" w:rsidR="0019039F" w:rsidRPr="0019039F" w:rsidRDefault="0019039F" w:rsidP="0019039F">
            <w:pPr>
              <w:spacing w:after="0"/>
            </w:pPr>
            <w:r w:rsidRPr="00805E64">
              <w:t xml:space="preserve">Adress: </w:t>
            </w:r>
            <w:sdt>
              <w:sdtPr>
                <w:id w:val="2094426134"/>
                <w:placeholder>
                  <w:docPart w:val="F7FBB1798015416CA2201E75AA7C89C9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br/>
              <w:t xml:space="preserve">Postnummer: </w:t>
            </w:r>
            <w:sdt>
              <w:sdtPr>
                <w:id w:val="-1410769448"/>
                <w:placeholder>
                  <w:docPart w:val="7D514D68E96643EC85F07E8A3AE3DEBE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tab/>
            </w:r>
            <w:r w:rsidRPr="00805E64">
              <w:tab/>
              <w:t xml:space="preserve">Ort: </w:t>
            </w:r>
            <w:sdt>
              <w:sdtPr>
                <w:id w:val="-52854512"/>
                <w:placeholder>
                  <w:docPart w:val="776F83216B324C4B86A398A3BF6D3071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br/>
              <w:t>Ombud namn:</w:t>
            </w:r>
            <w:r>
              <w:t xml:space="preserve"> </w:t>
            </w:r>
            <w:sdt>
              <w:sdtPr>
                <w:id w:val="1635219920"/>
                <w:placeholder>
                  <w:docPart w:val="8BA9632E92BD4D31974C4C6E1911EFFA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br/>
              <w:t xml:space="preserve">Ombud </w:t>
            </w:r>
            <w:proofErr w:type="spellStart"/>
            <w:r w:rsidRPr="00805E64">
              <w:t>tel</w:t>
            </w:r>
            <w:proofErr w:type="spellEnd"/>
            <w:r w:rsidRPr="00805E64">
              <w:t xml:space="preserve">: </w:t>
            </w:r>
            <w:sdt>
              <w:sdtPr>
                <w:id w:val="1747608570"/>
                <w:placeholder>
                  <w:docPart w:val="972E03C3AF0944A781EF5008707AF5F8"/>
                </w:placeholder>
                <w:text/>
              </w:sdtPr>
              <w:sdtContent>
                <w:r w:rsidRPr="002A2CF7">
                  <w:t>XXX</w:t>
                </w:r>
              </w:sdtContent>
            </w:sdt>
            <w:r w:rsidRPr="00805E64">
              <w:tab/>
            </w:r>
            <w:r w:rsidRPr="00805E64">
              <w:tab/>
            </w:r>
            <w:r w:rsidRPr="00805E64">
              <w:br/>
              <w:t xml:space="preserve">Ombud e-post: </w:t>
            </w:r>
            <w:sdt>
              <w:sdtPr>
                <w:id w:val="-230469262"/>
                <w:placeholder>
                  <w:docPart w:val="4EE9D55F71A341E4AD84CAC4D3633811"/>
                </w:placeholder>
                <w:text/>
              </w:sdtPr>
              <w:sdtContent>
                <w:r w:rsidRPr="002A2CF7">
                  <w:t>XXX</w:t>
                </w:r>
                <w:r>
                  <w:t>@XXX.se</w:t>
                </w:r>
              </w:sdtContent>
            </w:sdt>
          </w:p>
        </w:tc>
      </w:tr>
    </w:tbl>
    <w:p w14:paraId="213A149A" w14:textId="4230E0E0" w:rsidR="0019039F" w:rsidRPr="00530612" w:rsidRDefault="00DA275C" w:rsidP="0019039F">
      <w:pPr>
        <w:spacing w:after="120"/>
        <w:ind w:left="-567" w:right="-346"/>
      </w:pPr>
      <w:r>
        <w:rPr>
          <w:b/>
          <w:bCs/>
        </w:rPr>
        <w:br/>
      </w:r>
      <w:r w:rsidR="0077261B">
        <w:rPr>
          <w:b/>
          <w:bCs/>
        </w:rPr>
        <w:t>Faktureringsuppgifter till Uppdragsgivaren</w:t>
      </w:r>
    </w:p>
    <w:tbl>
      <w:tblPr>
        <w:tblStyle w:val="TableGrid"/>
        <w:tblW w:w="8784" w:type="dxa"/>
        <w:tblInd w:w="-567" w:type="dxa"/>
        <w:tblLook w:val="04A0" w:firstRow="1" w:lastRow="0" w:firstColumn="1" w:lastColumn="0" w:noHBand="0" w:noVBand="1"/>
      </w:tblPr>
      <w:tblGrid>
        <w:gridCol w:w="8784"/>
      </w:tblGrid>
      <w:tr w:rsidR="0019039F" w14:paraId="2AC7771D" w14:textId="77777777" w:rsidTr="00C43E68">
        <w:trPr>
          <w:trHeight w:val="1499"/>
        </w:trPr>
        <w:tc>
          <w:tcPr>
            <w:tcW w:w="8784" w:type="dxa"/>
            <w:vAlign w:val="center"/>
          </w:tcPr>
          <w:p w14:paraId="4C351084" w14:textId="7D18C493" w:rsidR="0019039F" w:rsidRDefault="0019039F" w:rsidP="00C43E68">
            <w:pPr>
              <w:spacing w:after="0"/>
            </w:pPr>
            <w:r>
              <w:t>E-postfaktura:</w:t>
            </w:r>
            <w:r w:rsidRPr="00162A45">
              <w:t xml:space="preserve"> </w:t>
            </w:r>
            <w:sdt>
              <w:sdtPr>
                <w:id w:val="-445766141"/>
                <w:placeholder>
                  <w:docPart w:val="ECB5A538C81A4BC78741ACA61739B13A"/>
                </w:placeholder>
                <w:text/>
              </w:sdtPr>
              <w:sdtContent>
                <w:r>
                  <w:t>XXX@XXX.se</w:t>
                </w:r>
              </w:sdtContent>
            </w:sdt>
            <w:r>
              <w:br/>
            </w:r>
            <w:r w:rsidRPr="00187D43">
              <w:t>Adress:</w:t>
            </w:r>
            <w:r>
              <w:t xml:space="preserve"> </w:t>
            </w:r>
            <w:sdt>
              <w:sdtPr>
                <w:id w:val="-145050518"/>
                <w:placeholder>
                  <w:docPart w:val="06B399E75AE5431BA65C823D1C26239F"/>
                </w:placeholder>
                <w:text/>
              </w:sdtPr>
              <w:sdtContent>
                <w:r>
                  <w:t>XXX</w:t>
                </w:r>
              </w:sdtContent>
            </w:sdt>
            <w:r>
              <w:br/>
              <w:t>Postnummer:</w:t>
            </w:r>
            <w:r w:rsidRPr="00162A45">
              <w:t xml:space="preserve"> </w:t>
            </w:r>
            <w:sdt>
              <w:sdtPr>
                <w:id w:val="-1934434700"/>
                <w:placeholder>
                  <w:docPart w:val="E7297E2968FE42A38CA5963EE24D3EAB"/>
                </w:placeholder>
                <w:text/>
              </w:sdtPr>
              <w:sdtContent>
                <w:r>
                  <w:t>XXX</w:t>
                </w:r>
              </w:sdtContent>
            </w:sdt>
            <w:r>
              <w:tab/>
              <w:t>Ort:</w:t>
            </w:r>
            <w:r w:rsidRPr="00162A45">
              <w:t xml:space="preserve"> </w:t>
            </w:r>
            <w:sdt>
              <w:sdtPr>
                <w:id w:val="-2129379431"/>
                <w:placeholder>
                  <w:docPart w:val="8DF564CFCE044537842BD88E9D71A5B8"/>
                </w:placeholder>
                <w:text/>
              </w:sdtPr>
              <w:sdtContent>
                <w:r>
                  <w:t>XXX</w:t>
                </w:r>
              </w:sdtContent>
            </w:sdt>
            <w:r>
              <w:br/>
            </w:r>
            <w:r>
              <w:rPr>
                <w:szCs w:val="20"/>
              </w:rPr>
              <w:t xml:space="preserve">Fakturamärkning för faktura (hårdvara, installation och tjänster):  </w:t>
            </w:r>
            <w:r>
              <w:rPr>
                <w:szCs w:val="20"/>
              </w:rPr>
              <w:br/>
            </w:r>
            <w:sdt>
              <w:sdtPr>
                <w:id w:val="1203212165"/>
                <w:placeholder>
                  <w:docPart w:val="12B8AF3C14DF4CF8B8C68C01BDD9BF92"/>
                </w:placeholder>
                <w:text/>
              </w:sdtPr>
              <w:sdtContent>
                <w:r>
                  <w:t>XXX</w:t>
                </w:r>
              </w:sdtContent>
            </w:sdt>
          </w:p>
        </w:tc>
      </w:tr>
    </w:tbl>
    <w:p w14:paraId="0CB2687E" w14:textId="28F3F87D" w:rsidR="0019039F" w:rsidRPr="00530612" w:rsidRDefault="002E5A26" w:rsidP="0019039F">
      <w:pPr>
        <w:spacing w:after="120"/>
        <w:ind w:left="-567" w:right="-346"/>
        <w:rPr>
          <w:b/>
          <w:bCs/>
        </w:rPr>
      </w:pPr>
      <w:r w:rsidRPr="00530612">
        <w:rPr>
          <w:b/>
          <w:bCs/>
        </w:rPr>
        <w:br/>
      </w:r>
      <w:r w:rsidR="0077261B">
        <w:rPr>
          <w:b/>
          <w:bCs/>
        </w:rPr>
        <w:t>Självfakturauppgifter till Uppdragsgivaren</w:t>
      </w:r>
      <w:r w:rsidR="00875F2A">
        <w:rPr>
          <w:b/>
          <w:bCs/>
        </w:rPr>
        <w:t xml:space="preserve"> (Omsättningsbaserad)</w:t>
      </w:r>
    </w:p>
    <w:tbl>
      <w:tblPr>
        <w:tblStyle w:val="TableGrid"/>
        <w:tblW w:w="8784" w:type="dxa"/>
        <w:tblInd w:w="-567" w:type="dxa"/>
        <w:tblLook w:val="04A0" w:firstRow="1" w:lastRow="0" w:firstColumn="1" w:lastColumn="0" w:noHBand="0" w:noVBand="1"/>
      </w:tblPr>
      <w:tblGrid>
        <w:gridCol w:w="8784"/>
      </w:tblGrid>
      <w:tr w:rsidR="0019039F" w:rsidRPr="0019039F" w14:paraId="6AD72573" w14:textId="77777777" w:rsidTr="000A11E5">
        <w:trPr>
          <w:trHeight w:val="1564"/>
        </w:trPr>
        <w:tc>
          <w:tcPr>
            <w:tcW w:w="8784" w:type="dxa"/>
            <w:vAlign w:val="center"/>
          </w:tcPr>
          <w:p w14:paraId="335F51F0" w14:textId="55AE04E5" w:rsidR="0019039F" w:rsidRPr="0019039F" w:rsidRDefault="0019039F" w:rsidP="000A11E5">
            <w:pPr>
              <w:spacing w:after="0"/>
              <w:rPr>
                <w:szCs w:val="20"/>
              </w:rPr>
            </w:pPr>
            <w:r>
              <w:t xml:space="preserve">Ombud namn: </w:t>
            </w:r>
            <w:sdt>
              <w:sdtPr>
                <w:id w:val="983197024"/>
                <w:placeholder>
                  <w:docPart w:val="B71B91EA10E54E619E24D8F990D7BDA4"/>
                </w:placeholder>
                <w:text/>
              </w:sdtPr>
              <w:sdtContent>
                <w:r>
                  <w:t>XXX</w:t>
                </w:r>
              </w:sdtContent>
            </w:sdt>
            <w:r>
              <w:tab/>
            </w:r>
            <w:r>
              <w:br/>
              <w:t xml:space="preserve">Ombud </w:t>
            </w:r>
            <w:proofErr w:type="spellStart"/>
            <w:r>
              <w:t>tel</w:t>
            </w:r>
            <w:proofErr w:type="spellEnd"/>
            <w:r>
              <w:t xml:space="preserve">: </w:t>
            </w:r>
            <w:sdt>
              <w:sdtPr>
                <w:id w:val="-249732626"/>
                <w:placeholder>
                  <w:docPart w:val="EB296466FE1C45EFA5E1435A56AD256E"/>
                </w:placeholder>
                <w:text/>
              </w:sdtPr>
              <w:sdtContent>
                <w:r>
                  <w:t>XXX</w:t>
                </w:r>
              </w:sdtContent>
            </w:sdt>
            <w:r>
              <w:tab/>
              <w:t xml:space="preserve">Ombud e-post: </w:t>
            </w:r>
            <w:sdt>
              <w:sdtPr>
                <w:id w:val="1967785000"/>
                <w:placeholder>
                  <w:docPart w:val="DB2C611B26E540A5B3569C0B6D215E4D"/>
                </w:placeholder>
                <w:text/>
              </w:sdtPr>
              <w:sdtContent>
                <w:r>
                  <w:t>XXX@XXX.se</w:t>
                </w:r>
              </w:sdtContent>
            </w:sdt>
            <w:r>
              <w:br/>
              <w:t xml:space="preserve">Bank-/Plusgiro: </w:t>
            </w:r>
            <w:sdt>
              <w:sdtPr>
                <w:id w:val="-1349869807"/>
                <w:placeholder>
                  <w:docPart w:val="090F480CFE5341F89FA043A4DC1CC5F1"/>
                </w:placeholder>
                <w:text/>
              </w:sdtPr>
              <w:sdtContent>
                <w:r>
                  <w:t>XXX</w:t>
                </w:r>
              </w:sdtContent>
            </w:sdt>
            <w:r>
              <w:tab/>
              <w:t xml:space="preserve">E-postfaktura: </w:t>
            </w:r>
            <w:sdt>
              <w:sdtPr>
                <w:id w:val="1220025269"/>
                <w:placeholder>
                  <w:docPart w:val="8CDE3202F49441468BFECFA0CCEF6652"/>
                </w:placeholder>
                <w:text/>
              </w:sdtPr>
              <w:sdtContent>
                <w:r>
                  <w:t>XXX@XXX.se</w:t>
                </w:r>
              </w:sdtContent>
            </w:sdt>
            <w:r>
              <w:br/>
            </w:r>
            <w:r>
              <w:rPr>
                <w:szCs w:val="20"/>
              </w:rPr>
              <w:t xml:space="preserve">Fakturamärkning för självfaktura (omsättningsbaserad ersättning):  </w:t>
            </w:r>
            <w:r>
              <w:rPr>
                <w:szCs w:val="20"/>
              </w:rPr>
              <w:br/>
            </w:r>
            <w:sdt>
              <w:sdtPr>
                <w:id w:val="1814138763"/>
                <w:placeholder>
                  <w:docPart w:val="C450EDD6E3894349A570E62E266407C9"/>
                </w:placeholder>
                <w:text/>
              </w:sdtPr>
              <w:sdtContent>
                <w:r>
                  <w:t>XXX</w:t>
                </w:r>
              </w:sdtContent>
            </w:sdt>
          </w:p>
        </w:tc>
      </w:tr>
    </w:tbl>
    <w:p w14:paraId="7C0A473F" w14:textId="3B82223A" w:rsidR="0019039F" w:rsidRPr="00530612" w:rsidRDefault="005F6E87" w:rsidP="0019039F">
      <w:pPr>
        <w:spacing w:after="120"/>
        <w:ind w:left="-567" w:right="-346"/>
        <w:rPr>
          <w:b/>
          <w:bCs/>
        </w:rPr>
      </w:pPr>
      <w:r w:rsidRPr="0019039F">
        <w:rPr>
          <w:b/>
          <w:bCs/>
        </w:rPr>
        <w:br/>
      </w:r>
      <w:r w:rsidRPr="00530612">
        <w:rPr>
          <w:b/>
          <w:bCs/>
        </w:rPr>
        <w:t>Anläggningsadress</w:t>
      </w:r>
    </w:p>
    <w:tbl>
      <w:tblPr>
        <w:tblStyle w:val="TableGrid"/>
        <w:tblW w:w="8784" w:type="dxa"/>
        <w:tblInd w:w="-567" w:type="dxa"/>
        <w:tblLook w:val="04A0" w:firstRow="1" w:lastRow="0" w:firstColumn="1" w:lastColumn="0" w:noHBand="0" w:noVBand="1"/>
      </w:tblPr>
      <w:tblGrid>
        <w:gridCol w:w="8784"/>
      </w:tblGrid>
      <w:tr w:rsidR="0019039F" w:rsidRPr="000A11E5" w14:paraId="3B51A67A" w14:textId="77777777" w:rsidTr="000A11E5">
        <w:trPr>
          <w:trHeight w:val="1751"/>
        </w:trPr>
        <w:tc>
          <w:tcPr>
            <w:tcW w:w="8784" w:type="dxa"/>
            <w:vAlign w:val="center"/>
          </w:tcPr>
          <w:p w14:paraId="06DDDACE" w14:textId="77777777" w:rsidR="0019039F" w:rsidRDefault="0019039F" w:rsidP="00C43E68">
            <w:pPr>
              <w:spacing w:after="0"/>
              <w:ind w:right="-195"/>
            </w:pPr>
            <w:r w:rsidRPr="002A2CF7">
              <w:t xml:space="preserve">Adress: </w:t>
            </w:r>
            <w:sdt>
              <w:sdtPr>
                <w:id w:val="185182619"/>
                <w:placeholder>
                  <w:docPart w:val="510ED20AF20F405FB315737F71FCE72D"/>
                </w:placeholder>
                <w:text/>
              </w:sdtPr>
              <w:sdtContent>
                <w:r>
                  <w:t>XXX</w:t>
                </w:r>
              </w:sdtContent>
            </w:sdt>
            <w:r w:rsidRPr="002A2CF7">
              <w:br/>
              <w:t xml:space="preserve">Postnummer: </w:t>
            </w:r>
            <w:sdt>
              <w:sdtPr>
                <w:id w:val="1579095759"/>
                <w:placeholder>
                  <w:docPart w:val="F740D962FFE64A66BB09DB4E662DCCD2"/>
                </w:placeholder>
                <w:text/>
              </w:sdtPr>
              <w:sdtContent>
                <w:r>
                  <w:t>XXX</w:t>
                </w:r>
              </w:sdtContent>
            </w:sdt>
            <w:r w:rsidRPr="002A2CF7">
              <w:tab/>
              <w:t xml:space="preserve"> Ort: </w:t>
            </w:r>
            <w:sdt>
              <w:sdtPr>
                <w:id w:val="430239856"/>
                <w:placeholder>
                  <w:docPart w:val="34F9B3C45AC24D02A6345097634D12FD"/>
                </w:placeholder>
                <w:text/>
              </w:sdtPr>
              <w:sdtContent>
                <w:r>
                  <w:t>XXX</w:t>
                </w:r>
              </w:sdtContent>
            </w:sdt>
            <w:r w:rsidRPr="002A2CF7">
              <w:br/>
              <w:t xml:space="preserve">Fastighetsbeteckning där tjänsterna ska levereras: </w:t>
            </w:r>
            <w:r w:rsidRPr="002A2CF7">
              <w:br/>
            </w:r>
            <w:sdt>
              <w:sdtPr>
                <w:id w:val="-2030407571"/>
                <w:placeholder>
                  <w:docPart w:val="B71F4B556F5243BBB9E10B7A65C15F2A"/>
                </w:placeholder>
                <w:text/>
              </w:sdtPr>
              <w:sdtContent>
                <w:r>
                  <w:t>XXX</w:t>
                </w:r>
              </w:sdtContent>
            </w:sdt>
          </w:p>
          <w:p w14:paraId="77FC55E4" w14:textId="77777777" w:rsidR="0019039F" w:rsidRDefault="0019039F" w:rsidP="00C43E68">
            <w:pPr>
              <w:spacing w:after="0"/>
              <w:ind w:right="-195"/>
              <w:rPr>
                <w:lang w:val="en-US"/>
              </w:rPr>
            </w:pPr>
            <w:r w:rsidRPr="0019039F">
              <w:rPr>
                <w:lang w:val="en-US"/>
              </w:rPr>
              <w:t xml:space="preserve">Ev. </w:t>
            </w:r>
            <w:proofErr w:type="spellStart"/>
            <w:r w:rsidRPr="0019039F">
              <w:rPr>
                <w:lang w:val="en-US"/>
              </w:rPr>
              <w:t>existerande</w:t>
            </w:r>
            <w:proofErr w:type="spellEnd"/>
            <w:r w:rsidRPr="0019039F">
              <w:rPr>
                <w:lang w:val="en-US"/>
              </w:rPr>
              <w:t xml:space="preserve"> Aimo Parking Facility-UID: </w:t>
            </w:r>
            <w:sdt>
              <w:sdtPr>
                <w:rPr>
                  <w:lang w:val="en-US"/>
                </w:rPr>
                <w:id w:val="-1922478098"/>
                <w:placeholder>
                  <w:docPart w:val="7E90A313174B44678A90BA3B4BC53DE1"/>
                </w:placeholder>
                <w:text/>
              </w:sdtPr>
              <w:sdtContent>
                <w:r w:rsidRPr="0019039F">
                  <w:rPr>
                    <w:lang w:val="en-US"/>
                  </w:rPr>
                  <w:t>XXX</w:t>
                </w:r>
              </w:sdtContent>
            </w:sdt>
          </w:p>
          <w:p w14:paraId="315C41B6" w14:textId="33D8ED88" w:rsidR="0019039F" w:rsidRPr="000A11E5" w:rsidRDefault="000A11E5" w:rsidP="00C43E68">
            <w:pPr>
              <w:spacing w:after="0"/>
              <w:ind w:right="-195"/>
            </w:pPr>
            <w:r w:rsidRPr="000A11E5">
              <w:t xml:space="preserve">Anläggnings-ID energimätare (18 tecken): </w:t>
            </w:r>
            <w:proofErr w:type="gramStart"/>
            <w:r>
              <w:t>735999</w:t>
            </w:r>
            <w:proofErr w:type="gramEnd"/>
            <w:sdt>
              <w:sdtPr>
                <w:id w:val="2136132492"/>
                <w:placeholder>
                  <w:docPart w:val="CBB2FC2F9D0C4CCDA69E257C811B7296"/>
                </w:placeholder>
                <w:text/>
              </w:sdtPr>
              <w:sdtContent>
                <w:r w:rsidRPr="000A11E5">
                  <w:t>XXX</w:t>
                </w:r>
              </w:sdtContent>
            </w:sdt>
          </w:p>
        </w:tc>
      </w:tr>
    </w:tbl>
    <w:p w14:paraId="4D9CBAD8" w14:textId="146B8642" w:rsidR="00FE7AB5" w:rsidRPr="000A11E5" w:rsidRDefault="00FE7AB5" w:rsidP="0067150C">
      <w:pPr>
        <w:ind w:left="-567" w:right="-348"/>
        <w:rPr>
          <w:b/>
          <w:bCs/>
        </w:rPr>
      </w:pPr>
    </w:p>
    <w:p w14:paraId="08181247" w14:textId="77777777" w:rsidR="00E9630D" w:rsidRPr="00530612" w:rsidRDefault="008B02BE" w:rsidP="00157759">
      <w:pPr>
        <w:pStyle w:val="Heading2"/>
      </w:pPr>
      <w:r w:rsidRPr="00530612">
        <w:t>Produkter och tjänster</w:t>
      </w:r>
    </w:p>
    <w:p w14:paraId="5993B608" w14:textId="2D2AC6F7" w:rsidR="00016A0A" w:rsidRPr="00530612" w:rsidRDefault="006C64D5" w:rsidP="00CC5ED8">
      <w:pPr>
        <w:ind w:left="-567"/>
        <w:rPr>
          <w:sz w:val="22"/>
          <w:lang w:eastAsia="ja-JP"/>
        </w:rPr>
      </w:pPr>
      <w:r w:rsidRPr="00530612">
        <w:rPr>
          <w:sz w:val="22"/>
        </w:rPr>
        <w:t>Uppdragsgivaren</w:t>
      </w:r>
      <w:r w:rsidR="009F125A" w:rsidRPr="00530612">
        <w:rPr>
          <w:sz w:val="22"/>
        </w:rPr>
        <w:t xml:space="preserve"> beställer härmed</w:t>
      </w:r>
      <w:r w:rsidR="00AD05CA" w:rsidRPr="00530612">
        <w:rPr>
          <w:sz w:val="22"/>
        </w:rPr>
        <w:t>:</w:t>
      </w:r>
    </w:p>
    <w:p w14:paraId="61753C21" w14:textId="23533551" w:rsidR="000E2996" w:rsidRPr="00530612" w:rsidRDefault="00AC48CA" w:rsidP="00AC48CA">
      <w:pPr>
        <w:pStyle w:val="Listpara"/>
        <w:rPr>
          <w:rStyle w:val="Heading3Char"/>
          <w:sz w:val="24"/>
          <w:szCs w:val="32"/>
        </w:rPr>
      </w:pPr>
      <w:r w:rsidRPr="00530612">
        <w:rPr>
          <w:rStyle w:val="Heading3Char"/>
          <w:sz w:val="24"/>
          <w:szCs w:val="32"/>
        </w:rPr>
        <w:t>Laddningstjänsten</w:t>
      </w:r>
      <w:r w:rsidR="00E9630D" w:rsidRPr="00530612">
        <w:rPr>
          <w:rStyle w:val="Heading3Char"/>
          <w:sz w:val="24"/>
          <w:szCs w:val="32"/>
        </w:rPr>
        <w:t xml:space="preserve"> Aimo Charge</w:t>
      </w:r>
    </w:p>
    <w:p w14:paraId="3D1F2B4B" w14:textId="4AA34FFA" w:rsidR="000E2996" w:rsidRPr="00530612" w:rsidRDefault="000E2996" w:rsidP="00B33C6E">
      <w:pPr>
        <w:spacing w:after="0"/>
        <w:ind w:left="-567" w:right="-348"/>
        <w:rPr>
          <w:b/>
          <w:bCs/>
          <w:sz w:val="24"/>
          <w:szCs w:val="28"/>
          <w:lang w:eastAsia="ja-JP"/>
        </w:rPr>
      </w:pPr>
    </w:p>
    <w:tbl>
      <w:tblPr>
        <w:tblStyle w:val="TableGrid"/>
        <w:tblW w:w="8500" w:type="dxa"/>
        <w:tblInd w:w="-567" w:type="dxa"/>
        <w:tblLook w:val="04A0" w:firstRow="1" w:lastRow="0" w:firstColumn="1" w:lastColumn="0" w:noHBand="0" w:noVBand="1"/>
      </w:tblPr>
      <w:tblGrid>
        <w:gridCol w:w="2122"/>
        <w:gridCol w:w="1810"/>
        <w:gridCol w:w="1966"/>
        <w:gridCol w:w="2602"/>
      </w:tblGrid>
      <w:tr w:rsidR="00016A0A" w:rsidRPr="00530612" w14:paraId="57E6C919" w14:textId="77777777" w:rsidTr="004A27B1">
        <w:trPr>
          <w:trHeight w:hRule="exact" w:val="397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091E3D2" w14:textId="77777777" w:rsidR="00016A0A" w:rsidRPr="00530612" w:rsidRDefault="00016A0A" w:rsidP="00C10CC8">
            <w:pPr>
              <w:spacing w:after="0" w:line="240" w:lineRule="auto"/>
              <w:ind w:right="-348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Tjänst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27DDD08C" w14:textId="77777777" w:rsidR="00016A0A" w:rsidRPr="00530612" w:rsidRDefault="00016A0A" w:rsidP="00C10CC8">
            <w:pPr>
              <w:spacing w:after="0" w:line="240" w:lineRule="auto"/>
              <w:ind w:right="-348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Antal uttag</w:t>
            </w:r>
          </w:p>
        </w:tc>
        <w:tc>
          <w:tcPr>
            <w:tcW w:w="1966" w:type="dxa"/>
            <w:shd w:val="clear" w:color="auto" w:fill="D9D9D9" w:themeFill="background1" w:themeFillShade="D9"/>
            <w:vAlign w:val="center"/>
          </w:tcPr>
          <w:p w14:paraId="03965C03" w14:textId="77777777" w:rsidR="00016A0A" w:rsidRPr="00530612" w:rsidRDefault="00016A0A" w:rsidP="00C10CC8">
            <w:pPr>
              <w:spacing w:after="0" w:line="240" w:lineRule="auto"/>
              <w:ind w:right="-348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Pris/uttag</w:t>
            </w:r>
          </w:p>
        </w:tc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3A5487B4" w14:textId="77777777" w:rsidR="00016A0A" w:rsidRPr="00530612" w:rsidRDefault="00016A0A" w:rsidP="00C10CC8">
            <w:pPr>
              <w:spacing w:after="0" w:line="240" w:lineRule="auto"/>
              <w:ind w:right="-348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Summa</w:t>
            </w:r>
          </w:p>
        </w:tc>
      </w:tr>
      <w:tr w:rsidR="00016A0A" w:rsidRPr="00530612" w14:paraId="0FBF5203" w14:textId="77777777" w:rsidTr="004A27B1">
        <w:trPr>
          <w:trHeight w:val="680"/>
        </w:trPr>
        <w:tc>
          <w:tcPr>
            <w:tcW w:w="2122" w:type="dxa"/>
            <w:vAlign w:val="center"/>
          </w:tcPr>
          <w:p w14:paraId="4BBDB393" w14:textId="7E510144" w:rsidR="00016A0A" w:rsidRPr="00530612" w:rsidRDefault="00016A0A" w:rsidP="004A27B1">
            <w:pPr>
              <w:spacing w:after="0"/>
              <w:ind w:right="-348"/>
            </w:pPr>
            <w:r w:rsidRPr="00530612">
              <w:t xml:space="preserve">Aimo Charge </w:t>
            </w:r>
            <w:r w:rsidR="007D5B1C" w:rsidRPr="00530612">
              <w:t>(</w:t>
            </w:r>
            <w:r w:rsidRPr="00530612">
              <w:t>uttagsavgift</w:t>
            </w:r>
            <w:r w:rsidR="007D5B1C" w:rsidRPr="00530612">
              <w:t>)</w:t>
            </w:r>
          </w:p>
        </w:tc>
        <w:tc>
          <w:tcPr>
            <w:tcW w:w="1810" w:type="dxa"/>
            <w:vAlign w:val="center"/>
          </w:tcPr>
          <w:p w14:paraId="479EF308" w14:textId="546184D8" w:rsidR="00016A0A" w:rsidRPr="00530612" w:rsidRDefault="00000000" w:rsidP="004A27B1">
            <w:pPr>
              <w:spacing w:after="0"/>
              <w:ind w:right="-348"/>
            </w:pPr>
            <w:sdt>
              <w:sdtPr>
                <w:id w:val="1777287112"/>
                <w:placeholder>
                  <w:docPart w:val="81675BEA554A4993858B8964CDE48354"/>
                </w:placeholder>
                <w:text/>
              </w:sdtPr>
              <w:sdtContent>
                <w:r w:rsidR="000A11E5">
                  <w:t>XX</w:t>
                </w:r>
              </w:sdtContent>
            </w:sdt>
          </w:p>
        </w:tc>
        <w:tc>
          <w:tcPr>
            <w:tcW w:w="1966" w:type="dxa"/>
            <w:vAlign w:val="center"/>
          </w:tcPr>
          <w:p w14:paraId="37DE5193" w14:textId="1CA1AA0F" w:rsidR="00016A0A" w:rsidRPr="00530612" w:rsidRDefault="00000000" w:rsidP="004A27B1">
            <w:pPr>
              <w:spacing w:after="0"/>
              <w:ind w:right="-348"/>
            </w:pPr>
            <w:sdt>
              <w:sdtPr>
                <w:id w:val="-710345218"/>
                <w:placeholder>
                  <w:docPart w:val="20A80CFE1F9E46D2B67C59D141A3EAAF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952413" w:rsidRPr="00530612">
              <w:t xml:space="preserve"> </w:t>
            </w:r>
            <w:r w:rsidR="00016A0A" w:rsidRPr="00530612">
              <w:t>kr/mån</w:t>
            </w:r>
          </w:p>
        </w:tc>
        <w:tc>
          <w:tcPr>
            <w:tcW w:w="2602" w:type="dxa"/>
            <w:vAlign w:val="center"/>
          </w:tcPr>
          <w:p w14:paraId="66EC3BCF" w14:textId="440EF8C8" w:rsidR="00016A0A" w:rsidRPr="00530612" w:rsidRDefault="00000000" w:rsidP="004A27B1">
            <w:pPr>
              <w:spacing w:after="0"/>
              <w:ind w:right="-348"/>
            </w:pPr>
            <w:sdt>
              <w:sdtPr>
                <w:id w:val="474727771"/>
                <w:placeholder>
                  <w:docPart w:val="986A30FA837E480FBA064997AF5669A2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952413" w:rsidRPr="00530612">
              <w:t xml:space="preserve"> </w:t>
            </w:r>
            <w:r w:rsidR="00016A0A" w:rsidRPr="00530612">
              <w:t>kr /mån</w:t>
            </w:r>
          </w:p>
        </w:tc>
      </w:tr>
      <w:tr w:rsidR="00016A0A" w:rsidRPr="00530612" w14:paraId="00BE664F" w14:textId="77777777" w:rsidTr="004A27B1">
        <w:trPr>
          <w:trHeight w:val="680"/>
        </w:trPr>
        <w:tc>
          <w:tcPr>
            <w:tcW w:w="2122" w:type="dxa"/>
            <w:tcBorders>
              <w:bottom w:val="single" w:sz="2" w:space="0" w:color="auto"/>
            </w:tcBorders>
            <w:vAlign w:val="center"/>
          </w:tcPr>
          <w:p w14:paraId="39BA0073" w14:textId="711CBCBE" w:rsidR="00016A0A" w:rsidRPr="00530612" w:rsidRDefault="00016A0A" w:rsidP="004A27B1">
            <w:pPr>
              <w:spacing w:after="0"/>
              <w:ind w:right="-348"/>
            </w:pPr>
            <w:r w:rsidRPr="00530612">
              <w:t>Startavgift per uttag</w:t>
            </w:r>
            <w:r w:rsidR="007D5B1C" w:rsidRPr="00530612">
              <w:br/>
              <w:t>(engångsavgift)</w:t>
            </w:r>
          </w:p>
        </w:tc>
        <w:tc>
          <w:tcPr>
            <w:tcW w:w="1810" w:type="dxa"/>
            <w:tcBorders>
              <w:bottom w:val="single" w:sz="2" w:space="0" w:color="auto"/>
            </w:tcBorders>
            <w:vAlign w:val="center"/>
          </w:tcPr>
          <w:p w14:paraId="2FB020EF" w14:textId="0EBFEE22" w:rsidR="00016A0A" w:rsidRPr="00530612" w:rsidRDefault="00000000" w:rsidP="004A27B1">
            <w:pPr>
              <w:spacing w:after="0"/>
              <w:ind w:right="-348"/>
            </w:pPr>
            <w:sdt>
              <w:sdtPr>
                <w:id w:val="-628010029"/>
                <w:placeholder>
                  <w:docPart w:val="0F2DA87E93A8478EA160C167623575A8"/>
                </w:placeholder>
                <w:text/>
              </w:sdtPr>
              <w:sdtContent>
                <w:r w:rsidR="000A11E5">
                  <w:t>XX</w:t>
                </w:r>
              </w:sdtContent>
            </w:sdt>
          </w:p>
        </w:tc>
        <w:tc>
          <w:tcPr>
            <w:tcW w:w="1966" w:type="dxa"/>
            <w:tcBorders>
              <w:bottom w:val="single" w:sz="2" w:space="0" w:color="auto"/>
            </w:tcBorders>
            <w:vAlign w:val="center"/>
          </w:tcPr>
          <w:p w14:paraId="12EC2C8C" w14:textId="41DC1800" w:rsidR="00016A0A" w:rsidRPr="00530612" w:rsidRDefault="00000000" w:rsidP="004A27B1">
            <w:pPr>
              <w:spacing w:after="0"/>
              <w:ind w:right="-348"/>
            </w:pPr>
            <w:sdt>
              <w:sdtPr>
                <w:id w:val="750087960"/>
                <w:placeholder>
                  <w:docPart w:val="B5BA7D6A0D53415EADE00260F77AABE6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0A11E5" w:rsidRPr="00530612">
              <w:t xml:space="preserve"> </w:t>
            </w:r>
            <w:r w:rsidR="00952413" w:rsidRPr="00530612">
              <w:t>kr</w:t>
            </w:r>
          </w:p>
        </w:tc>
        <w:tc>
          <w:tcPr>
            <w:tcW w:w="2602" w:type="dxa"/>
            <w:tcBorders>
              <w:bottom w:val="single" w:sz="2" w:space="0" w:color="auto"/>
            </w:tcBorders>
            <w:vAlign w:val="center"/>
          </w:tcPr>
          <w:p w14:paraId="0975A16C" w14:textId="77A4914B" w:rsidR="00016A0A" w:rsidRPr="00530612" w:rsidRDefault="00000000" w:rsidP="004A27B1">
            <w:pPr>
              <w:spacing w:after="0"/>
              <w:ind w:right="-348"/>
            </w:pPr>
            <w:sdt>
              <w:sdtPr>
                <w:id w:val="-429653478"/>
                <w:placeholder>
                  <w:docPart w:val="5BFE068B44B24F82A3FAC1E3C501CE92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952413" w:rsidRPr="00530612">
              <w:t xml:space="preserve"> kr</w:t>
            </w:r>
          </w:p>
        </w:tc>
      </w:tr>
      <w:tr w:rsidR="00016A0A" w:rsidRPr="00AB5F4D" w14:paraId="7F05F0DD" w14:textId="77777777" w:rsidTr="004A27B1">
        <w:trPr>
          <w:trHeight w:val="680"/>
        </w:trPr>
        <w:tc>
          <w:tcPr>
            <w:tcW w:w="3932" w:type="dxa"/>
            <w:gridSpan w:val="2"/>
            <w:vAlign w:val="center"/>
          </w:tcPr>
          <w:p w14:paraId="23678F69" w14:textId="77777777" w:rsidR="00016A0A" w:rsidRPr="00530612" w:rsidRDefault="00016A0A" w:rsidP="004A27B1">
            <w:pPr>
              <w:spacing w:after="0"/>
              <w:ind w:right="-348"/>
            </w:pPr>
            <w:r w:rsidRPr="00530612">
              <w:t xml:space="preserve">Summa                                                                  </w:t>
            </w:r>
          </w:p>
        </w:tc>
        <w:tc>
          <w:tcPr>
            <w:tcW w:w="1966" w:type="dxa"/>
            <w:tcBorders>
              <w:top w:val="single" w:sz="2" w:space="0" w:color="auto"/>
            </w:tcBorders>
            <w:vAlign w:val="center"/>
          </w:tcPr>
          <w:p w14:paraId="56F57727" w14:textId="77777777" w:rsidR="00016A0A" w:rsidRPr="00530612" w:rsidRDefault="00016A0A" w:rsidP="004A27B1">
            <w:pPr>
              <w:spacing w:after="0"/>
              <w:ind w:right="-348"/>
            </w:pPr>
            <w:r w:rsidRPr="00530612">
              <w:t>per månad:</w:t>
            </w:r>
            <w:r w:rsidRPr="00530612">
              <w:br/>
              <w:t>engångskostnad:</w:t>
            </w:r>
          </w:p>
        </w:tc>
        <w:tc>
          <w:tcPr>
            <w:tcW w:w="2602" w:type="dxa"/>
            <w:tcBorders>
              <w:top w:val="single" w:sz="2" w:space="0" w:color="auto"/>
            </w:tcBorders>
            <w:vAlign w:val="center"/>
          </w:tcPr>
          <w:p w14:paraId="21E8E780" w14:textId="68386B8A" w:rsidR="00016A0A" w:rsidRPr="00AB5F4D" w:rsidRDefault="00000000" w:rsidP="004A27B1">
            <w:pPr>
              <w:spacing w:after="0"/>
              <w:ind w:right="-348"/>
              <w:rPr>
                <w:lang w:val="da-DK"/>
              </w:rPr>
            </w:pPr>
            <w:sdt>
              <w:sdtPr>
                <w:id w:val="-1482230679"/>
                <w:placeholder>
                  <w:docPart w:val="7819317124C345CB998C2F356D63A91A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952413" w:rsidRPr="00AB5F4D">
              <w:rPr>
                <w:lang w:val="da-DK"/>
              </w:rPr>
              <w:t xml:space="preserve"> </w:t>
            </w:r>
            <w:r w:rsidR="00291404" w:rsidRPr="00AB5F4D">
              <w:rPr>
                <w:lang w:val="da-DK"/>
              </w:rPr>
              <w:t>kr / mån</w:t>
            </w:r>
            <w:r w:rsidR="00291404" w:rsidRPr="00AB5F4D">
              <w:rPr>
                <w:lang w:val="da-DK"/>
              </w:rPr>
              <w:br/>
            </w:r>
            <w:sdt>
              <w:sdtPr>
                <w:id w:val="563227985"/>
                <w:placeholder>
                  <w:docPart w:val="F928CD6170B84A7BAB99A22D179FCFC4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952413" w:rsidRPr="00AB5F4D">
              <w:rPr>
                <w:lang w:val="da-DK"/>
              </w:rPr>
              <w:t xml:space="preserve"> </w:t>
            </w:r>
            <w:r w:rsidR="00291404" w:rsidRPr="00AB5F4D">
              <w:rPr>
                <w:lang w:val="da-DK"/>
              </w:rPr>
              <w:t>kr</w:t>
            </w:r>
          </w:p>
        </w:tc>
      </w:tr>
    </w:tbl>
    <w:p w14:paraId="4977756A" w14:textId="40C47A48" w:rsidR="005765CC" w:rsidRPr="00530612" w:rsidRDefault="005765CC" w:rsidP="005765CC">
      <w:pPr>
        <w:ind w:left="-567" w:right="-348"/>
        <w:rPr>
          <w:sz w:val="16"/>
          <w:szCs w:val="18"/>
        </w:rPr>
      </w:pPr>
      <w:r w:rsidRPr="00530612">
        <w:rPr>
          <w:sz w:val="16"/>
          <w:szCs w:val="18"/>
        </w:rPr>
        <w:t>Samtliga avgifter är angivna exklusive moms.</w:t>
      </w:r>
    </w:p>
    <w:p w14:paraId="1D8D53F5" w14:textId="3A29A2BB" w:rsidR="00016A0A" w:rsidRPr="00530612" w:rsidRDefault="00016A0A" w:rsidP="00B33C6E">
      <w:pPr>
        <w:spacing w:after="0"/>
        <w:ind w:left="-567" w:right="-348"/>
        <w:rPr>
          <w:sz w:val="22"/>
          <w:szCs w:val="24"/>
        </w:rPr>
      </w:pPr>
      <w:r w:rsidRPr="00530612">
        <w:rPr>
          <w:rStyle w:val="Heading3Char"/>
          <w:sz w:val="22"/>
          <w:szCs w:val="28"/>
        </w:rPr>
        <w:t>Konsumentpris</w:t>
      </w:r>
      <w:r w:rsidR="00197EEF" w:rsidRPr="00530612">
        <w:rPr>
          <w:rStyle w:val="Heading3Char"/>
          <w:sz w:val="22"/>
          <w:szCs w:val="28"/>
        </w:rPr>
        <w:t xml:space="preserve"> (</w:t>
      </w:r>
      <w:r w:rsidR="00197EEF" w:rsidRPr="00530612">
        <w:rPr>
          <w:sz w:val="22"/>
          <w:szCs w:val="24"/>
        </w:rPr>
        <w:t xml:space="preserve">Betalas av </w:t>
      </w:r>
      <w:r w:rsidR="00C648F8" w:rsidRPr="00530612">
        <w:rPr>
          <w:sz w:val="22"/>
          <w:szCs w:val="24"/>
        </w:rPr>
        <w:t>slutkund</w:t>
      </w:r>
      <w:r w:rsidR="00197EEF" w:rsidRPr="00530612">
        <w:rPr>
          <w:sz w:val="22"/>
          <w:szCs w:val="24"/>
        </w:rPr>
        <w:t>)</w:t>
      </w:r>
    </w:p>
    <w:tbl>
      <w:tblPr>
        <w:tblStyle w:val="TableGrid"/>
        <w:tblW w:w="8500" w:type="dxa"/>
        <w:tblInd w:w="-567" w:type="dxa"/>
        <w:tblLook w:val="04A0" w:firstRow="1" w:lastRow="0" w:firstColumn="1" w:lastColumn="0" w:noHBand="0" w:noVBand="1"/>
      </w:tblPr>
      <w:tblGrid>
        <w:gridCol w:w="1615"/>
        <w:gridCol w:w="2398"/>
        <w:gridCol w:w="4487"/>
      </w:tblGrid>
      <w:tr w:rsidR="004C2B99" w:rsidRPr="00530612" w14:paraId="0F66E049" w14:textId="77777777" w:rsidTr="004C2B99">
        <w:trPr>
          <w:trHeight w:hRule="exact" w:val="94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39C06B38" w14:textId="77777777" w:rsidR="004C2B99" w:rsidRPr="00530612" w:rsidRDefault="004C2B99" w:rsidP="004A27B1">
            <w:pPr>
              <w:spacing w:after="0"/>
              <w:ind w:right="-348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Tjänst</w:t>
            </w:r>
          </w:p>
        </w:tc>
        <w:tc>
          <w:tcPr>
            <w:tcW w:w="2398" w:type="dxa"/>
            <w:shd w:val="clear" w:color="auto" w:fill="D9D9D9" w:themeFill="background1" w:themeFillShade="D9"/>
            <w:vAlign w:val="center"/>
          </w:tcPr>
          <w:p w14:paraId="25DE2713" w14:textId="2217F65D" w:rsidR="004C2B99" w:rsidRPr="00530612" w:rsidRDefault="004C2B99" w:rsidP="004A27B1">
            <w:pPr>
              <w:spacing w:after="0"/>
              <w:ind w:right="149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Pris för konsument</w:t>
            </w:r>
          </w:p>
        </w:tc>
        <w:tc>
          <w:tcPr>
            <w:tcW w:w="4487" w:type="dxa"/>
            <w:shd w:val="clear" w:color="auto" w:fill="D9D9D9" w:themeFill="background1" w:themeFillShade="D9"/>
            <w:vAlign w:val="center"/>
          </w:tcPr>
          <w:p w14:paraId="568DD4AD" w14:textId="256D2D42" w:rsidR="004C2B99" w:rsidRPr="00530612" w:rsidRDefault="004C2B99" w:rsidP="006812B2">
            <w:pPr>
              <w:spacing w:after="0" w:line="240" w:lineRule="auto"/>
              <w:ind w:right="131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 xml:space="preserve">Aimos omsättningsbaserade ersättning till </w:t>
            </w:r>
            <w:r w:rsidR="006C64D5" w:rsidRPr="00530612">
              <w:rPr>
                <w:sz w:val="22"/>
                <w:szCs w:val="24"/>
              </w:rPr>
              <w:t>Uppdragsgivaren</w:t>
            </w:r>
            <w:r w:rsidRPr="00530612">
              <w:rPr>
                <w:sz w:val="22"/>
                <w:szCs w:val="24"/>
              </w:rPr>
              <w:t xml:space="preserve"> (%)</w:t>
            </w:r>
          </w:p>
        </w:tc>
      </w:tr>
      <w:tr w:rsidR="004C2B99" w:rsidRPr="00530612" w14:paraId="6A251813" w14:textId="77777777" w:rsidTr="004C2B99">
        <w:trPr>
          <w:trHeight w:val="624"/>
        </w:trPr>
        <w:tc>
          <w:tcPr>
            <w:tcW w:w="1615" w:type="dxa"/>
            <w:vAlign w:val="center"/>
          </w:tcPr>
          <w:p w14:paraId="78B717C6" w14:textId="6EB3F0A1" w:rsidR="004C2B99" w:rsidRPr="00530612" w:rsidRDefault="004C2B99" w:rsidP="004A27B1">
            <w:pPr>
              <w:spacing w:after="0"/>
              <w:ind w:right="-348"/>
            </w:pPr>
            <w:r w:rsidRPr="00530612">
              <w:t>Aimo App</w:t>
            </w:r>
          </w:p>
        </w:tc>
        <w:tc>
          <w:tcPr>
            <w:tcW w:w="2398" w:type="dxa"/>
            <w:vAlign w:val="center"/>
          </w:tcPr>
          <w:p w14:paraId="2317FD2B" w14:textId="619686BA" w:rsidR="004C2B99" w:rsidRPr="00530612" w:rsidRDefault="00000000" w:rsidP="004A27B1">
            <w:pPr>
              <w:spacing w:after="0"/>
              <w:ind w:right="-348"/>
            </w:pPr>
            <w:sdt>
              <w:sdtPr>
                <w:id w:val="-921409445"/>
                <w:placeholder>
                  <w:docPart w:val="C805256DBA7E4E08AA616A1F14EFA77E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4C2B99" w:rsidRPr="00530612">
              <w:t xml:space="preserve"> kr/kWh</w:t>
            </w:r>
          </w:p>
        </w:tc>
        <w:tc>
          <w:tcPr>
            <w:tcW w:w="4487" w:type="dxa"/>
            <w:vAlign w:val="center"/>
          </w:tcPr>
          <w:p w14:paraId="6A58265F" w14:textId="14BBB7BC" w:rsidR="004C2B99" w:rsidRPr="00530612" w:rsidRDefault="00000000" w:rsidP="004A27B1">
            <w:pPr>
              <w:spacing w:after="0"/>
              <w:ind w:right="-348"/>
            </w:pPr>
            <w:sdt>
              <w:sdtPr>
                <w:id w:val="-639113834"/>
                <w:placeholder>
                  <w:docPart w:val="82ADF1D871AA492F931294B323D8EDDB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4C2B99" w:rsidRPr="00530612">
              <w:t xml:space="preserve"> %</w:t>
            </w:r>
          </w:p>
        </w:tc>
      </w:tr>
      <w:tr w:rsidR="004C2B99" w:rsidRPr="00530612" w14:paraId="60BD6AA7" w14:textId="77777777">
        <w:trPr>
          <w:trHeight w:val="624"/>
        </w:trPr>
        <w:tc>
          <w:tcPr>
            <w:tcW w:w="4013" w:type="dxa"/>
            <w:gridSpan w:val="2"/>
            <w:vAlign w:val="center"/>
          </w:tcPr>
          <w:p w14:paraId="30293707" w14:textId="678800B3" w:rsidR="004C2B99" w:rsidRPr="00530612" w:rsidRDefault="004C2B99" w:rsidP="004C2B99">
            <w:pPr>
              <w:spacing w:after="0"/>
              <w:ind w:right="-348"/>
            </w:pPr>
            <w:r w:rsidRPr="00530612">
              <w:t>Är laddarna publika?</w:t>
            </w:r>
            <w:r w:rsidRPr="00530612">
              <w:br/>
              <w:t>(Aktiveras i diverse karttjänster)</w:t>
            </w:r>
          </w:p>
        </w:tc>
        <w:tc>
          <w:tcPr>
            <w:tcW w:w="4487" w:type="dxa"/>
            <w:vAlign w:val="center"/>
          </w:tcPr>
          <w:p w14:paraId="2415507C" w14:textId="0A72610C" w:rsidR="004C2B99" w:rsidRPr="00530612" w:rsidRDefault="004C2B99" w:rsidP="004C2B99">
            <w:pPr>
              <w:spacing w:after="0"/>
              <w:ind w:right="-348"/>
            </w:pPr>
            <w:r w:rsidRPr="00530612">
              <w:t xml:space="preserve"> </w:t>
            </w:r>
            <w:sdt>
              <w:sdtPr>
                <w:rPr>
                  <w:rFonts w:ascii="MS Gothic" w:eastAsia="MS Gothic" w:hAnsi="MS Gothic"/>
                  <w:lang w:eastAsia="ja-JP"/>
                </w:rPr>
                <w:id w:val="-30038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275C">
                  <w:rPr>
                    <w:rFonts w:ascii="MS Gothic" w:eastAsia="MS Gothic" w:hAnsi="MS Gothic" w:hint="eastAsia"/>
                    <w:lang w:eastAsia="ja-JP"/>
                  </w:rPr>
                  <w:t>☐</w:t>
                </w:r>
              </w:sdtContent>
            </w:sdt>
            <w:r w:rsidRPr="00530612">
              <w:rPr>
                <w:lang w:eastAsia="ja-JP"/>
              </w:rPr>
              <w:t xml:space="preserve"> Ja </w:t>
            </w:r>
            <w:r w:rsidRPr="00530612">
              <w:t xml:space="preserve">/ </w:t>
            </w:r>
            <w:sdt>
              <w:sdtPr>
                <w:rPr>
                  <w:rFonts w:ascii="MS Gothic" w:eastAsia="MS Gothic" w:hAnsi="MS Gothic"/>
                  <w:lang w:eastAsia="ja-JP"/>
                </w:rPr>
                <w:id w:val="-614143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30612">
                  <w:rPr>
                    <w:rFonts w:ascii="MS Gothic" w:eastAsia="MS Gothic" w:hAnsi="MS Gothic" w:hint="eastAsia"/>
                    <w:lang w:eastAsia="ja-JP"/>
                  </w:rPr>
                  <w:t>☐</w:t>
                </w:r>
              </w:sdtContent>
            </w:sdt>
            <w:r w:rsidRPr="00530612">
              <w:rPr>
                <w:lang w:eastAsia="ja-JP"/>
              </w:rPr>
              <w:t xml:space="preserve"> Nej</w:t>
            </w:r>
          </w:p>
        </w:tc>
      </w:tr>
    </w:tbl>
    <w:p w14:paraId="213DCFEE" w14:textId="23A3F890" w:rsidR="005765CC" w:rsidRPr="00530612" w:rsidRDefault="005765CC" w:rsidP="005765CC">
      <w:pPr>
        <w:ind w:left="-567" w:right="-348"/>
        <w:rPr>
          <w:sz w:val="16"/>
          <w:szCs w:val="18"/>
        </w:rPr>
      </w:pPr>
      <w:r w:rsidRPr="00530612">
        <w:rPr>
          <w:sz w:val="16"/>
          <w:szCs w:val="18"/>
        </w:rPr>
        <w:t>Samtliga konsumentpriser</w:t>
      </w:r>
      <w:r w:rsidR="00715D26" w:rsidRPr="00530612">
        <w:rPr>
          <w:sz w:val="16"/>
          <w:szCs w:val="18"/>
        </w:rPr>
        <w:t xml:space="preserve"> </w:t>
      </w:r>
      <w:r w:rsidRPr="00530612">
        <w:rPr>
          <w:sz w:val="16"/>
          <w:szCs w:val="18"/>
        </w:rPr>
        <w:t>är angivna inklusive moms.</w:t>
      </w:r>
    </w:p>
    <w:p w14:paraId="0D2F65E1" w14:textId="4D83A3D9" w:rsidR="00CC5ED8" w:rsidRPr="00530612" w:rsidRDefault="00CC5ED8" w:rsidP="00AC48CA">
      <w:pPr>
        <w:pStyle w:val="Listpara"/>
        <w:rPr>
          <w:rStyle w:val="Heading3Char"/>
          <w:sz w:val="24"/>
          <w:szCs w:val="32"/>
        </w:rPr>
      </w:pPr>
      <w:r w:rsidRPr="00530612">
        <w:rPr>
          <w:rStyle w:val="Heading3Char"/>
          <w:sz w:val="24"/>
          <w:szCs w:val="32"/>
        </w:rPr>
        <w:t>Tilläggstjänster</w:t>
      </w:r>
    </w:p>
    <w:p w14:paraId="08E8B733" w14:textId="61AD8A43" w:rsidR="0067150C" w:rsidRPr="00530612" w:rsidRDefault="00533F48" w:rsidP="00157759">
      <w:pPr>
        <w:spacing w:after="0"/>
        <w:ind w:left="-567" w:right="-348"/>
        <w:rPr>
          <w:b/>
          <w:bCs/>
        </w:rPr>
      </w:pPr>
      <w:r w:rsidRPr="00530612">
        <w:rPr>
          <w:b/>
          <w:bCs/>
        </w:rPr>
        <w:br/>
        <w:t xml:space="preserve">Aimo levererar nedan tilläggstjänster till </w:t>
      </w:r>
      <w:r w:rsidR="006C64D5" w:rsidRPr="00530612">
        <w:rPr>
          <w:b/>
          <w:bCs/>
        </w:rPr>
        <w:t>Uppdragsgivaren</w:t>
      </w:r>
    </w:p>
    <w:tbl>
      <w:tblPr>
        <w:tblStyle w:val="TableGrid"/>
        <w:tblW w:w="8500" w:type="dxa"/>
        <w:tblInd w:w="-567" w:type="dxa"/>
        <w:tblLook w:val="04A0" w:firstRow="1" w:lastRow="0" w:firstColumn="1" w:lastColumn="0" w:noHBand="0" w:noVBand="1"/>
      </w:tblPr>
      <w:tblGrid>
        <w:gridCol w:w="1838"/>
        <w:gridCol w:w="4678"/>
        <w:gridCol w:w="1984"/>
      </w:tblGrid>
      <w:tr w:rsidR="00533F48" w:rsidRPr="00530612" w14:paraId="38678131" w14:textId="77777777" w:rsidTr="004A27B1">
        <w:trPr>
          <w:cantSplit/>
          <w:trHeight w:val="625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673981F" w14:textId="77777777" w:rsidR="00533F48" w:rsidRPr="00530612" w:rsidRDefault="00533F48" w:rsidP="004A27B1">
            <w:pPr>
              <w:spacing w:after="0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Tjänst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5B9FC99B" w14:textId="33999DBD" w:rsidR="00533F48" w:rsidRPr="00530612" w:rsidRDefault="00533F48" w:rsidP="004A27B1">
            <w:pPr>
              <w:spacing w:after="0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Information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34BFAD48" w14:textId="77777777" w:rsidR="00533F48" w:rsidRPr="00530612" w:rsidRDefault="00533F48" w:rsidP="004A27B1">
            <w:pPr>
              <w:spacing w:after="0"/>
              <w:rPr>
                <w:sz w:val="22"/>
                <w:szCs w:val="24"/>
              </w:rPr>
            </w:pPr>
            <w:r w:rsidRPr="00530612">
              <w:rPr>
                <w:sz w:val="22"/>
                <w:szCs w:val="24"/>
              </w:rPr>
              <w:t>Summa</w:t>
            </w:r>
          </w:p>
        </w:tc>
      </w:tr>
      <w:tr w:rsidR="00533F48" w:rsidRPr="00530612" w14:paraId="0DECFDBC" w14:textId="77777777" w:rsidTr="004A27B1">
        <w:trPr>
          <w:cantSplit/>
          <w:trHeight w:val="1134"/>
        </w:trPr>
        <w:tc>
          <w:tcPr>
            <w:tcW w:w="1838" w:type="dxa"/>
            <w:vAlign w:val="center"/>
          </w:tcPr>
          <w:p w14:paraId="75D40D10" w14:textId="6D3F77B4" w:rsidR="00533F48" w:rsidRPr="00530612" w:rsidRDefault="00533F48" w:rsidP="004A27B1">
            <w:pPr>
              <w:spacing w:after="0"/>
            </w:pPr>
            <w:r w:rsidRPr="00530612">
              <w:t xml:space="preserve">Uppkoppling 4G (SIM-kort) á </w:t>
            </w:r>
            <w:sdt>
              <w:sdtPr>
                <w:id w:val="-344243054"/>
                <w:placeholder>
                  <w:docPart w:val="B65CEA55D4094E9BBD28DF68D3C2CE1B"/>
                </w:placeholder>
                <w:text/>
              </w:sdtPr>
              <w:sdtContent>
                <w:r w:rsidR="000E3F45">
                  <w:t>89</w:t>
                </w:r>
              </w:sdtContent>
            </w:sdt>
            <w:r w:rsidR="000E3F45" w:rsidRPr="00530612">
              <w:t xml:space="preserve"> </w:t>
            </w:r>
            <w:r w:rsidRPr="00530612">
              <w:t>kr</w:t>
            </w:r>
            <w:r w:rsidR="009C59F1" w:rsidRPr="00530612">
              <w:t xml:space="preserve"> per månad</w:t>
            </w:r>
          </w:p>
        </w:tc>
        <w:tc>
          <w:tcPr>
            <w:tcW w:w="4678" w:type="dxa"/>
            <w:vAlign w:val="center"/>
          </w:tcPr>
          <w:p w14:paraId="63061DF7" w14:textId="6ADDEC42" w:rsidR="00533F48" w:rsidRPr="00530612" w:rsidRDefault="00000000" w:rsidP="004A27B1">
            <w:pPr>
              <w:spacing w:after="0"/>
              <w:ind w:right="35"/>
            </w:pPr>
            <w:sdt>
              <w:sdtPr>
                <w:rPr>
                  <w:lang w:eastAsia="ja-JP"/>
                </w:rPr>
                <w:id w:val="-1838684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275C">
                  <w:rPr>
                    <w:rFonts w:ascii="MS Gothic" w:eastAsia="MS Gothic" w:hAnsi="MS Gothic" w:hint="eastAsia"/>
                    <w:lang w:eastAsia="ja-JP"/>
                  </w:rPr>
                  <w:t>☐</w:t>
                </w:r>
              </w:sdtContent>
            </w:sdt>
            <w:r w:rsidR="00533F48" w:rsidRPr="00530612">
              <w:rPr>
                <w:lang w:eastAsia="ja-JP"/>
              </w:rPr>
              <w:t xml:space="preserve"> </w:t>
            </w:r>
            <w:r w:rsidR="009C59F1" w:rsidRPr="00530612">
              <w:rPr>
                <w:lang w:eastAsia="ja-JP"/>
              </w:rPr>
              <w:t xml:space="preserve">Aimo ska </w:t>
            </w:r>
            <w:r w:rsidR="004B7ABD" w:rsidRPr="00530612">
              <w:rPr>
                <w:lang w:eastAsia="ja-JP"/>
              </w:rPr>
              <w:t xml:space="preserve">leverera </w:t>
            </w:r>
            <w:sdt>
              <w:sdtPr>
                <w:id w:val="-1008601857"/>
                <w:placeholder>
                  <w:docPart w:val="6218EE12BDCE4E7FB58EEE507EBC3127"/>
                </w:placeholder>
                <w:text/>
              </w:sdtPr>
              <w:sdtContent>
                <w:r w:rsidR="000A11E5">
                  <w:t>X</w:t>
                </w:r>
              </w:sdtContent>
            </w:sdt>
            <w:r w:rsidR="004B7ABD" w:rsidRPr="00530612">
              <w:rPr>
                <w:lang w:eastAsia="ja-JP"/>
              </w:rPr>
              <w:t xml:space="preserve"> antal SIM-kort</w:t>
            </w:r>
          </w:p>
        </w:tc>
        <w:tc>
          <w:tcPr>
            <w:tcW w:w="1984" w:type="dxa"/>
            <w:vAlign w:val="center"/>
          </w:tcPr>
          <w:p w14:paraId="4AADF06A" w14:textId="471CA99B" w:rsidR="00533F48" w:rsidRPr="00530612" w:rsidRDefault="00000000" w:rsidP="004A27B1">
            <w:pPr>
              <w:spacing w:after="0"/>
              <w:ind w:right="-348"/>
            </w:pPr>
            <w:sdt>
              <w:sdtPr>
                <w:id w:val="1372193410"/>
                <w:placeholder>
                  <w:docPart w:val="69E1439766534C6C9F86E37D02F2AFF2"/>
                </w:placeholder>
                <w:text/>
              </w:sdtPr>
              <w:sdtContent>
                <w:r w:rsidR="000A11E5">
                  <w:t>XX</w:t>
                </w:r>
              </w:sdtContent>
            </w:sdt>
            <w:r w:rsidR="00952413" w:rsidRPr="00530612">
              <w:t xml:space="preserve"> </w:t>
            </w:r>
            <w:r w:rsidR="00533F48" w:rsidRPr="00530612">
              <w:t>kr /mån</w:t>
            </w:r>
          </w:p>
        </w:tc>
      </w:tr>
    </w:tbl>
    <w:p w14:paraId="1B049106" w14:textId="77777777" w:rsidR="005F6E87" w:rsidRPr="00530612" w:rsidRDefault="005F6E87" w:rsidP="005F6E87">
      <w:pPr>
        <w:ind w:left="-567" w:right="-348"/>
        <w:rPr>
          <w:sz w:val="16"/>
          <w:szCs w:val="18"/>
        </w:rPr>
      </w:pPr>
      <w:r w:rsidRPr="00530612">
        <w:rPr>
          <w:sz w:val="16"/>
          <w:szCs w:val="18"/>
        </w:rPr>
        <w:t>Samtliga avgifter är angivna exklusive moms.</w:t>
      </w:r>
    </w:p>
    <w:p w14:paraId="31842941" w14:textId="4C702352" w:rsidR="00240B34" w:rsidRPr="00530612" w:rsidRDefault="00240B34" w:rsidP="00157759">
      <w:pPr>
        <w:pStyle w:val="Heading2"/>
      </w:pPr>
      <w:r w:rsidRPr="00530612">
        <w:t>Avtalstid</w:t>
      </w:r>
    </w:p>
    <w:p w14:paraId="7DAA6621" w14:textId="0486B51A" w:rsidR="00240B34" w:rsidRPr="00530612" w:rsidRDefault="00240B34" w:rsidP="00240B34">
      <w:pPr>
        <w:ind w:left="-567" w:right="-348"/>
      </w:pPr>
      <w:r w:rsidRPr="00530612">
        <w:t>Avtal</w:t>
      </w:r>
      <w:r w:rsidR="00A95524" w:rsidRPr="00530612">
        <w:t>stiden för tjänster</w:t>
      </w:r>
      <w:r w:rsidRPr="00530612">
        <w:t xml:space="preserve"> gäller från och med </w:t>
      </w:r>
      <w:bookmarkStart w:id="0" w:name="_Hlk181783902"/>
      <w:sdt>
        <w:sdtPr>
          <w:id w:val="-503515365"/>
          <w:placeholder>
            <w:docPart w:val="2DE4065202AE4B9A835AFCC3FEB8971E"/>
          </w:placeholder>
          <w:text/>
        </w:sdtPr>
        <w:sdtContent>
          <w:r w:rsidR="000A11E5">
            <w:t>DATUM</w:t>
          </w:r>
        </w:sdtContent>
      </w:sdt>
      <w:r w:rsidRPr="00530612">
        <w:t xml:space="preserve"> </w:t>
      </w:r>
      <w:bookmarkEnd w:id="0"/>
      <w:r w:rsidRPr="00530612">
        <w:t xml:space="preserve">till och med </w:t>
      </w:r>
      <w:sdt>
        <w:sdtPr>
          <w:id w:val="1273372227"/>
          <w:placeholder>
            <w:docPart w:val="58D921541D744D469E49BCE820D320C6"/>
          </w:placeholder>
          <w:text/>
        </w:sdtPr>
        <w:sdtContent>
          <w:r w:rsidR="000A11E5">
            <w:t>DATUM</w:t>
          </w:r>
        </w:sdtContent>
      </w:sdt>
      <w:r w:rsidR="00235E1C" w:rsidRPr="00530612">
        <w:t xml:space="preserve"> med automatisk förlängning om </w:t>
      </w:r>
      <w:r w:rsidR="00284785" w:rsidRPr="00530612">
        <w:t>sex</w:t>
      </w:r>
      <w:r w:rsidR="00235E1C" w:rsidRPr="00530612">
        <w:t xml:space="preserve"> (</w:t>
      </w:r>
      <w:r w:rsidR="00284785" w:rsidRPr="00530612">
        <w:t>6</w:t>
      </w:r>
      <w:r w:rsidR="00235E1C" w:rsidRPr="00530612">
        <w:t>) månader</w:t>
      </w:r>
      <w:r w:rsidRPr="00530612">
        <w:t xml:space="preserve">. Uppsägning av Avtalet ska ske skriftligen minst </w:t>
      </w:r>
      <w:r w:rsidR="00235E1C" w:rsidRPr="00530612">
        <w:t>tre</w:t>
      </w:r>
      <w:r w:rsidR="00A95524" w:rsidRPr="00530612">
        <w:t xml:space="preserve"> (</w:t>
      </w:r>
      <w:r w:rsidR="00235E1C" w:rsidRPr="00530612">
        <w:t>3</w:t>
      </w:r>
      <w:r w:rsidR="00A95524" w:rsidRPr="00530612">
        <w:t>)</w:t>
      </w:r>
      <w:r w:rsidRPr="00530612">
        <w:t xml:space="preserve"> månader före avtalsperiodens slut.</w:t>
      </w:r>
    </w:p>
    <w:p w14:paraId="009576D4" w14:textId="77777777" w:rsidR="00C009CA" w:rsidRPr="00530612" w:rsidRDefault="00C009CA" w:rsidP="00157759">
      <w:pPr>
        <w:pStyle w:val="Heading2"/>
      </w:pPr>
      <w:r w:rsidRPr="00530612">
        <w:lastRenderedPageBreak/>
        <w:t>Priser</w:t>
      </w:r>
    </w:p>
    <w:p w14:paraId="2D1FB64C" w14:textId="35A4FD66" w:rsidR="00C009CA" w:rsidRPr="00530612" w:rsidRDefault="00C009CA" w:rsidP="00C009CA">
      <w:pPr>
        <w:ind w:left="-567" w:right="-348"/>
      </w:pPr>
      <w:r w:rsidRPr="00530612">
        <w:t xml:space="preserve">Samtliga priser förutom konsumentpriser är angivna exklusive moms. </w:t>
      </w:r>
    </w:p>
    <w:p w14:paraId="7350E965" w14:textId="243803F3" w:rsidR="00FE524C" w:rsidRPr="00530612" w:rsidRDefault="00FE524C" w:rsidP="00157759">
      <w:pPr>
        <w:pStyle w:val="Heading2"/>
      </w:pPr>
      <w:r w:rsidRPr="00530612">
        <w:t xml:space="preserve">Ersättning </w:t>
      </w:r>
      <w:r w:rsidR="00115C9F" w:rsidRPr="00530612">
        <w:t xml:space="preserve">för förbrukad el </w:t>
      </w:r>
      <w:r w:rsidRPr="00530612">
        <w:t xml:space="preserve">och </w:t>
      </w:r>
      <w:r w:rsidR="001D54D4" w:rsidRPr="00530612">
        <w:t>utbetalningsrutin</w:t>
      </w:r>
    </w:p>
    <w:p w14:paraId="09978E43" w14:textId="04530DC4" w:rsidR="00E454C8" w:rsidRPr="00530612" w:rsidRDefault="00115C9F" w:rsidP="001D54D4">
      <w:pPr>
        <w:ind w:left="-567"/>
      </w:pPr>
      <w:r w:rsidRPr="00530612">
        <w:t xml:space="preserve">Aimo debiterar </w:t>
      </w:r>
      <w:r w:rsidR="006C64D5" w:rsidRPr="00530612">
        <w:t>Uppdragsgivaren</w:t>
      </w:r>
      <w:r w:rsidRPr="00530612">
        <w:t xml:space="preserve">s slutkunder för förbrukad el till det pris per kWh som har beslutats av </w:t>
      </w:r>
      <w:r w:rsidR="006C64D5" w:rsidRPr="00530612">
        <w:t>Uppdragsgivaren</w:t>
      </w:r>
      <w:r w:rsidRPr="00530612">
        <w:t xml:space="preserve">. </w:t>
      </w:r>
      <w:r w:rsidR="008D325C" w:rsidRPr="00530612">
        <w:t xml:space="preserve">Aimo ska till </w:t>
      </w:r>
      <w:r w:rsidR="006C64D5" w:rsidRPr="00530612">
        <w:t>Uppdragsgivaren</w:t>
      </w:r>
      <w:r w:rsidR="008D325C" w:rsidRPr="00530612">
        <w:t xml:space="preserve"> erlägga den procentsats av Aimos totala årsomsättning från Laddboxarna på Anläggningen</w:t>
      </w:r>
      <w:r w:rsidR="00434682" w:rsidRPr="00530612">
        <w:t xml:space="preserve"> som överenskommits</w:t>
      </w:r>
      <w:r w:rsidR="00B065B9" w:rsidRPr="00530612">
        <w:t xml:space="preserve">, vilken betalas ut </w:t>
      </w:r>
      <w:r w:rsidR="00E454C8" w:rsidRPr="00530612">
        <w:t xml:space="preserve">senast trettio (30) dagar efter utgången av varje kalenderkvartal till av </w:t>
      </w:r>
      <w:r w:rsidR="006C64D5" w:rsidRPr="00530612">
        <w:t>Uppdragsgivaren</w:t>
      </w:r>
      <w:r w:rsidR="00E454C8" w:rsidRPr="00530612">
        <w:t xml:space="preserve"> angivna bankuppgifter. </w:t>
      </w:r>
    </w:p>
    <w:p w14:paraId="5E301829" w14:textId="645F27BC" w:rsidR="005F37C7" w:rsidRPr="00530612" w:rsidRDefault="005F37C7" w:rsidP="00157759">
      <w:pPr>
        <w:pStyle w:val="Heading2"/>
      </w:pPr>
      <w:r w:rsidRPr="00530612">
        <w:t>Prisjustering av konsumentpris</w:t>
      </w:r>
    </w:p>
    <w:p w14:paraId="7E5C40BD" w14:textId="7D9B6F19" w:rsidR="005F37C7" w:rsidRPr="00530612" w:rsidRDefault="005F37C7" w:rsidP="005F37C7">
      <w:pPr>
        <w:ind w:left="-567"/>
      </w:pPr>
      <w:r w:rsidRPr="00530612">
        <w:t xml:space="preserve">Prisjustering av konsumentpris kan ske vid start av ny månad. Kontakta kundansvarig från Aimo senast </w:t>
      </w:r>
      <w:r w:rsidR="00952413" w:rsidRPr="00530612">
        <w:t>fyra (</w:t>
      </w:r>
      <w:r w:rsidRPr="00530612">
        <w:t>4</w:t>
      </w:r>
      <w:r w:rsidR="00952413" w:rsidRPr="00530612">
        <w:t>)</w:t>
      </w:r>
      <w:r w:rsidRPr="00530612">
        <w:t xml:space="preserve"> veckor i förväg för ändring av pris för påföljande månad. </w:t>
      </w:r>
    </w:p>
    <w:p w14:paraId="68516AF2" w14:textId="1B43EFDE" w:rsidR="00842A13" w:rsidRPr="00530612" w:rsidRDefault="00842A13" w:rsidP="00157759">
      <w:pPr>
        <w:pStyle w:val="Heading2"/>
      </w:pPr>
      <w:r w:rsidRPr="00530612">
        <w:t>Leverans</w:t>
      </w:r>
    </w:p>
    <w:p w14:paraId="0EEA0CDB" w14:textId="1851D66A" w:rsidR="0095612B" w:rsidRPr="00530612" w:rsidRDefault="00842A13" w:rsidP="0095612B">
      <w:pPr>
        <w:ind w:left="-567" w:right="-348"/>
      </w:pPr>
      <w:r w:rsidRPr="00530612">
        <w:t xml:space="preserve">Leverans beräknas att påbörjas inom </w:t>
      </w:r>
      <w:r w:rsidR="0009351F" w:rsidRPr="00530612">
        <w:t>fyra</w:t>
      </w:r>
      <w:r w:rsidRPr="00530612">
        <w:t xml:space="preserve"> (</w:t>
      </w:r>
      <w:r w:rsidR="0009351F" w:rsidRPr="00530612">
        <w:t>4</w:t>
      </w:r>
      <w:r w:rsidRPr="00530612">
        <w:t>) veckor från signerat avtal men fastställes slutligen gemensamt under ett uppstartsmöte.</w:t>
      </w:r>
    </w:p>
    <w:p w14:paraId="7EC05C2B" w14:textId="30B4E265" w:rsidR="009E1F08" w:rsidRPr="00530612" w:rsidRDefault="000519BB" w:rsidP="00157759">
      <w:pPr>
        <w:pStyle w:val="Heading2"/>
      </w:pPr>
      <w:r w:rsidRPr="00530612">
        <w:t>Betalningsvillkor</w:t>
      </w:r>
    </w:p>
    <w:p w14:paraId="2A5C1928" w14:textId="77A735BE" w:rsidR="003C3244" w:rsidRPr="00530612" w:rsidRDefault="003C3244" w:rsidP="004A27B1">
      <w:pPr>
        <w:ind w:left="-567"/>
      </w:pPr>
      <w:r w:rsidRPr="00530612">
        <w:t>Tjänster</w:t>
      </w:r>
      <w:r w:rsidR="00155169" w:rsidRPr="00530612">
        <w:t>/tillvalstjänster</w:t>
      </w:r>
      <w:r w:rsidR="009E1F08" w:rsidRPr="00530612">
        <w:t>:</w:t>
      </w:r>
      <w:r w:rsidR="00A922E6" w:rsidRPr="00530612">
        <w:br/>
      </w:r>
      <w:r w:rsidR="00855F01" w:rsidRPr="00530612">
        <w:t>Aimo fakturerar</w:t>
      </w:r>
      <w:r w:rsidR="00DD4711">
        <w:t xml:space="preserve"> återkommande</w:t>
      </w:r>
      <w:r w:rsidR="00855F01" w:rsidRPr="00530612">
        <w:t xml:space="preserve"> </w:t>
      </w:r>
      <w:r w:rsidR="00855F01">
        <w:t xml:space="preserve">tjänster/tilläggstjänster </w:t>
      </w:r>
      <w:r w:rsidR="0031099C">
        <w:br/>
      </w:r>
      <w:r w:rsidR="00855F01" w:rsidRPr="00530612">
        <w:t xml:space="preserve"> </w:t>
      </w:r>
      <w:sdt>
        <w:sdtPr>
          <w:rPr>
            <w:rFonts w:ascii="MS Gothic" w:eastAsia="MS Gothic" w:hAnsi="MS Gothic"/>
            <w:lang w:eastAsia="ja-JP"/>
          </w:rPr>
          <w:id w:val="-2122369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55F01">
            <w:rPr>
              <w:rFonts w:ascii="MS Gothic" w:eastAsia="MS Gothic" w:hAnsi="MS Gothic" w:hint="eastAsia"/>
              <w:lang w:eastAsia="ja-JP"/>
            </w:rPr>
            <w:t>☐</w:t>
          </w:r>
        </w:sdtContent>
      </w:sdt>
      <w:r w:rsidR="00855F01" w:rsidRPr="00530612">
        <w:rPr>
          <w:lang w:eastAsia="ja-JP"/>
        </w:rPr>
        <w:t xml:space="preserve"> </w:t>
      </w:r>
      <w:r w:rsidR="00855F01">
        <w:rPr>
          <w:lang w:eastAsia="ja-JP"/>
        </w:rPr>
        <w:t xml:space="preserve">Månadsvis / </w:t>
      </w:r>
      <w:sdt>
        <w:sdtPr>
          <w:rPr>
            <w:rFonts w:ascii="MS Gothic" w:eastAsia="MS Gothic" w:hAnsi="MS Gothic"/>
            <w:lang w:eastAsia="ja-JP"/>
          </w:rPr>
          <w:id w:val="469640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55F01" w:rsidRPr="00530612">
            <w:rPr>
              <w:rFonts w:ascii="MS Gothic" w:eastAsia="MS Gothic" w:hAnsi="MS Gothic" w:hint="eastAsia"/>
              <w:lang w:eastAsia="ja-JP"/>
            </w:rPr>
            <w:t>☐</w:t>
          </w:r>
        </w:sdtContent>
      </w:sdt>
      <w:r w:rsidR="00855F01" w:rsidRPr="00530612">
        <w:rPr>
          <w:lang w:eastAsia="ja-JP"/>
        </w:rPr>
        <w:t xml:space="preserve"> </w:t>
      </w:r>
      <w:r w:rsidR="00855F01">
        <w:rPr>
          <w:lang w:eastAsia="ja-JP"/>
        </w:rPr>
        <w:t xml:space="preserve">Kvartalsvis / </w:t>
      </w:r>
      <w:sdt>
        <w:sdtPr>
          <w:rPr>
            <w:rFonts w:ascii="MS Gothic" w:eastAsia="MS Gothic" w:hAnsi="MS Gothic"/>
            <w:lang w:eastAsia="ja-JP"/>
          </w:rPr>
          <w:id w:val="962153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55F01" w:rsidRPr="00530612">
            <w:rPr>
              <w:rFonts w:ascii="MS Gothic" w:eastAsia="MS Gothic" w:hAnsi="MS Gothic" w:hint="eastAsia"/>
              <w:lang w:eastAsia="ja-JP"/>
            </w:rPr>
            <w:t>☐</w:t>
          </w:r>
        </w:sdtContent>
      </w:sdt>
      <w:r w:rsidR="00855F01" w:rsidRPr="00530612">
        <w:rPr>
          <w:lang w:eastAsia="ja-JP"/>
        </w:rPr>
        <w:t xml:space="preserve"> </w:t>
      </w:r>
      <w:r w:rsidR="00855F01">
        <w:rPr>
          <w:lang w:eastAsia="ja-JP"/>
        </w:rPr>
        <w:t>Årsvis</w:t>
      </w:r>
      <w:r w:rsidR="00855F01" w:rsidRPr="00530612">
        <w:t xml:space="preserve"> i förskott.</w:t>
      </w:r>
    </w:p>
    <w:p w14:paraId="3635D4CD" w14:textId="244A2BB0" w:rsidR="009E1F08" w:rsidRPr="00530612" w:rsidRDefault="00A922E6" w:rsidP="004A27B1">
      <w:pPr>
        <w:ind w:left="-567"/>
      </w:pPr>
      <w:r w:rsidRPr="00530612">
        <w:rPr>
          <w:b/>
          <w:bCs/>
        </w:rPr>
        <w:t>Betalningsvillkor</w:t>
      </w:r>
      <w:r w:rsidR="003C3244" w:rsidRPr="00530612">
        <w:rPr>
          <w:b/>
          <w:bCs/>
        </w:rPr>
        <w:t>:</w:t>
      </w:r>
      <w:r w:rsidRPr="00530612">
        <w:t xml:space="preserve"> trettio (30) dagar</w:t>
      </w:r>
      <w:r w:rsidR="003C3244" w:rsidRPr="00530612">
        <w:t xml:space="preserve"> netto</w:t>
      </w:r>
      <w:r w:rsidRPr="00530612">
        <w:t xml:space="preserve">.  </w:t>
      </w:r>
    </w:p>
    <w:p w14:paraId="4C2D86A0" w14:textId="3BC769F2" w:rsidR="00393E7B" w:rsidRPr="00530612" w:rsidRDefault="00393E7B" w:rsidP="00157759">
      <w:pPr>
        <w:pStyle w:val="Heading2"/>
      </w:pPr>
      <w:r w:rsidRPr="00530612">
        <w:t>Driftavbrott</w:t>
      </w:r>
    </w:p>
    <w:p w14:paraId="1895D947" w14:textId="19F0FE86" w:rsidR="00393E7B" w:rsidRPr="00530612" w:rsidRDefault="00393E7B" w:rsidP="00393E7B">
      <w:pPr>
        <w:ind w:left="-567"/>
      </w:pPr>
      <w:r w:rsidRPr="00530612">
        <w:t xml:space="preserve">Eventuella driftavbrott åtgärdas </w:t>
      </w:r>
      <w:r w:rsidR="00193EFC" w:rsidRPr="00530612">
        <w:t>med den skyndsamhet som omständigheterna påkallar</w:t>
      </w:r>
      <w:r w:rsidRPr="00530612">
        <w:t xml:space="preserve"> efter felanmälan. </w:t>
      </w:r>
    </w:p>
    <w:p w14:paraId="6B1E30F8" w14:textId="07F17732" w:rsidR="004A27B1" w:rsidRPr="00530612" w:rsidRDefault="004A27B1" w:rsidP="00157759">
      <w:pPr>
        <w:pStyle w:val="Heading2"/>
      </w:pPr>
      <w:r w:rsidRPr="00530612">
        <w:t>Standardavtal</w:t>
      </w:r>
    </w:p>
    <w:p w14:paraId="2D35FA09" w14:textId="6D48D05F" w:rsidR="004A27B1" w:rsidRPr="00530612" w:rsidRDefault="004A27B1" w:rsidP="004A27B1">
      <w:pPr>
        <w:ind w:left="-567"/>
      </w:pPr>
      <w:r w:rsidRPr="00530612">
        <w:t>Om inget annat framgår i detta avtal gäller Aimos Allmänna Villkor</w:t>
      </w:r>
      <w:r w:rsidR="004F0353" w:rsidRPr="00530612">
        <w:t>, Bilaga 1</w:t>
      </w:r>
      <w:r w:rsidRPr="00530612">
        <w:t xml:space="preserve">. </w:t>
      </w:r>
    </w:p>
    <w:p w14:paraId="0F0B3BD2" w14:textId="1A275BC9" w:rsidR="00C76976" w:rsidRPr="00530612" w:rsidRDefault="004A27B1" w:rsidP="00157759">
      <w:pPr>
        <w:pStyle w:val="Heading2"/>
      </w:pPr>
      <w:r w:rsidRPr="00530612">
        <w:t>Handlingarnas rangordning</w:t>
      </w:r>
    </w:p>
    <w:p w14:paraId="1528BB20" w14:textId="6C0A2BDA" w:rsidR="004417A2" w:rsidRPr="00530612" w:rsidRDefault="000B2853" w:rsidP="00350E5A">
      <w:pPr>
        <w:ind w:left="-567"/>
      </w:pPr>
      <w:r w:rsidRPr="00530612">
        <w:t>Avtalet består av nedan listade handlingar. Definitionerna i de allmänna villkoren äger tillämpning på detta Avtal och vice versa. Vid eventuella motsägelser äger handling företräde i fallande ordning enligt nedan:</w:t>
      </w:r>
    </w:p>
    <w:p w14:paraId="497FD4E6" w14:textId="1905ABBA" w:rsidR="00350E5A" w:rsidRPr="00530612" w:rsidRDefault="00350E5A" w:rsidP="00350E5A">
      <w:pPr>
        <w:pStyle w:val="ListParagraph"/>
        <w:numPr>
          <w:ilvl w:val="0"/>
          <w:numId w:val="20"/>
        </w:numPr>
      </w:pPr>
      <w:r w:rsidRPr="00530612">
        <w:t xml:space="preserve">Skriftliga ändringar och tillägg som överenskommits mellan partnerna i omvänd datumordning. </w:t>
      </w:r>
    </w:p>
    <w:p w14:paraId="6A782F33" w14:textId="6D170BC1" w:rsidR="00350E5A" w:rsidRPr="00530612" w:rsidRDefault="00350E5A" w:rsidP="00350E5A">
      <w:pPr>
        <w:pStyle w:val="ListParagraph"/>
        <w:numPr>
          <w:ilvl w:val="0"/>
          <w:numId w:val="20"/>
        </w:numPr>
      </w:pPr>
      <w:r w:rsidRPr="00530612">
        <w:t xml:space="preserve">Detta </w:t>
      </w:r>
      <w:r w:rsidR="001B4F80" w:rsidRPr="00530612">
        <w:t>A</w:t>
      </w:r>
      <w:r w:rsidRPr="00530612">
        <w:t>vtal</w:t>
      </w:r>
    </w:p>
    <w:p w14:paraId="0FFA268A" w14:textId="1B862259" w:rsidR="001B4F80" w:rsidRPr="00530612" w:rsidRDefault="001B4F80" w:rsidP="00350E5A">
      <w:pPr>
        <w:pStyle w:val="ListParagraph"/>
        <w:numPr>
          <w:ilvl w:val="0"/>
          <w:numId w:val="20"/>
        </w:numPr>
      </w:pPr>
      <w:r w:rsidRPr="00530612">
        <w:t xml:space="preserve">Allmänna villkor </w:t>
      </w:r>
      <w:r w:rsidR="00E71928" w:rsidRPr="00530612">
        <w:t>–</w:t>
      </w:r>
      <w:r w:rsidRPr="00530612">
        <w:t xml:space="preserve"> Aimo Charge</w:t>
      </w:r>
    </w:p>
    <w:p w14:paraId="1AB28AAF" w14:textId="3BBF2202" w:rsidR="00350E5A" w:rsidRPr="00530612" w:rsidRDefault="00F45884" w:rsidP="00350E5A">
      <w:pPr>
        <w:pStyle w:val="ListParagraph"/>
        <w:numPr>
          <w:ilvl w:val="0"/>
          <w:numId w:val="20"/>
        </w:numPr>
      </w:pPr>
      <w:r w:rsidRPr="00530612">
        <w:t xml:space="preserve">Eventuellt </w:t>
      </w:r>
      <w:r w:rsidR="00350E5A" w:rsidRPr="00530612">
        <w:t>Förfrågningsunderlag</w:t>
      </w:r>
    </w:p>
    <w:p w14:paraId="77ECC76F" w14:textId="5C6903CA" w:rsidR="00AE4CEC" w:rsidRPr="00530612" w:rsidRDefault="00AE4CEC" w:rsidP="00157759">
      <w:pPr>
        <w:pStyle w:val="Heading2"/>
      </w:pPr>
      <w:r w:rsidRPr="00530612">
        <w:t>Bilagor</w:t>
      </w:r>
    </w:p>
    <w:p w14:paraId="31B2F5BA" w14:textId="62E190ED" w:rsidR="00157759" w:rsidRPr="00530612" w:rsidRDefault="00AE4CEC" w:rsidP="000A11E5">
      <w:pPr>
        <w:pStyle w:val="ListParagraph"/>
        <w:ind w:left="-567" w:right="-348" w:firstLine="567"/>
      </w:pPr>
      <w:r w:rsidRPr="00530612">
        <w:t>Bilaga 1 –</w:t>
      </w:r>
      <w:r w:rsidR="001B4F80" w:rsidRPr="00530612">
        <w:t xml:space="preserve"> Allmänna villkor – Aimo Charge</w:t>
      </w:r>
      <w:r w:rsidR="003D6BA4" w:rsidRPr="00530612">
        <w:t xml:space="preserve"> 1.</w:t>
      </w:r>
      <w:r w:rsidR="000A11E5">
        <w:t>1</w:t>
      </w:r>
    </w:p>
    <w:sectPr w:rsidR="00157759" w:rsidRPr="00530612" w:rsidSect="008D53A7">
      <w:headerReference w:type="default" r:id="rId11"/>
      <w:footerReference w:type="default" r:id="rId12"/>
      <w:headerReference w:type="first" r:id="rId13"/>
      <w:pgSz w:w="11906" w:h="16838" w:code="9"/>
      <w:pgMar w:top="2268" w:right="1979" w:bottom="1134" w:left="2053" w:header="39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AEE7" w14:textId="77777777" w:rsidR="002A04C7" w:rsidRDefault="002A04C7" w:rsidP="00B01726">
      <w:r>
        <w:separator/>
      </w:r>
    </w:p>
  </w:endnote>
  <w:endnote w:type="continuationSeparator" w:id="0">
    <w:p w14:paraId="7372FA5B" w14:textId="77777777" w:rsidR="002A04C7" w:rsidRDefault="002A04C7" w:rsidP="00B01726">
      <w:r>
        <w:continuationSeparator/>
      </w:r>
    </w:p>
  </w:endnote>
  <w:endnote w:type="continuationNotice" w:id="1">
    <w:p w14:paraId="76557715" w14:textId="77777777" w:rsidR="002A04C7" w:rsidRDefault="002A0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imo Sans">
    <w:panose1 w:val="020B0502020204020303"/>
    <w:charset w:val="00"/>
    <w:family w:val="swiss"/>
    <w:notTrueType/>
    <w:pitch w:val="variable"/>
    <w:sig w:usb0="8000002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imo Sans Medium">
    <w:panose1 w:val="020B0502020204020303"/>
    <w:charset w:val="00"/>
    <w:family w:val="swiss"/>
    <w:notTrueType/>
    <w:pitch w:val="variable"/>
    <w:sig w:usb0="8000002F" w:usb1="4000204A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2" w:type="pct"/>
      <w:tblInd w:w="77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09"/>
    </w:tblGrid>
    <w:tr w:rsidR="0019170D" w14:paraId="79EA001D" w14:textId="77777777" w:rsidTr="0019170D">
      <w:tc>
        <w:tcPr>
          <w:tcW w:w="1609" w:type="dxa"/>
          <w:vAlign w:val="bottom"/>
        </w:tcPr>
        <w:p w14:paraId="12E1C25C" w14:textId="6B4A4995" w:rsidR="0019170D" w:rsidRPr="005E7958" w:rsidRDefault="0019170D" w:rsidP="00CB4154">
          <w:pPr>
            <w:pStyle w:val="Footer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NUMPAGES  \* Arabic  \* MERGEFORMAT">
            <w:r>
              <w:t>2</w:t>
            </w:r>
          </w:fldSimple>
        </w:p>
      </w:tc>
    </w:tr>
  </w:tbl>
  <w:p w14:paraId="211342D3" w14:textId="1BF5CB52" w:rsidR="00DF2A67" w:rsidRDefault="003E146E" w:rsidP="00B96F92">
    <w:pPr>
      <w:pStyle w:val="Footer"/>
    </w:pPr>
    <w:r w:rsidRPr="002018BA">
      <w:rPr>
        <w:noProof/>
      </w:rPr>
      <w:drawing>
        <wp:anchor distT="0" distB="0" distL="114300" distR="114300" simplePos="0" relativeHeight="251658244" behindDoc="0" locked="0" layoutInCell="1" allowOverlap="1" wp14:anchorId="5709FC5D" wp14:editId="7B7F0C6B">
          <wp:simplePos x="0" y="0"/>
          <wp:positionH relativeFrom="column">
            <wp:posOffset>-1024255</wp:posOffset>
          </wp:positionH>
          <wp:positionV relativeFrom="paragraph">
            <wp:posOffset>-283845</wp:posOffset>
          </wp:positionV>
          <wp:extent cx="346075" cy="401320"/>
          <wp:effectExtent l="0" t="0" r="0" b="0"/>
          <wp:wrapNone/>
          <wp:docPr id="956243377" name="Graphic 25">
            <a:extLst xmlns:a="http://schemas.openxmlformats.org/drawingml/2006/main">
              <a:ext uri="{FF2B5EF4-FFF2-40B4-BE49-F238E27FC236}">
                <a16:creationId xmlns:a16="http://schemas.microsoft.com/office/drawing/2014/main" id="{B0306418-7962-C0AE-ED65-9EBE4B73DE9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B0306418-7962-C0AE-ED65-9EBE4B73DE9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6075" cy="401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108E" w14:textId="77777777" w:rsidR="002A04C7" w:rsidRDefault="002A04C7" w:rsidP="00B01726">
      <w:r>
        <w:separator/>
      </w:r>
    </w:p>
  </w:footnote>
  <w:footnote w:type="continuationSeparator" w:id="0">
    <w:p w14:paraId="0DE7AE11" w14:textId="77777777" w:rsidR="002A04C7" w:rsidRDefault="002A04C7" w:rsidP="00B01726">
      <w:r>
        <w:continuationSeparator/>
      </w:r>
    </w:p>
  </w:footnote>
  <w:footnote w:type="continuationNotice" w:id="1">
    <w:p w14:paraId="7A75E433" w14:textId="77777777" w:rsidR="002A04C7" w:rsidRDefault="002A0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285F" w14:textId="65F526C5" w:rsidR="00DF2A67" w:rsidRDefault="00721452" w:rsidP="00B01726">
    <w:pPr>
      <w:pStyle w:val="Header"/>
      <w:tabs>
        <w:tab w:val="right" w:pos="9356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15839384" wp14:editId="1246D05D">
              <wp:simplePos x="0" y="0"/>
              <wp:positionH relativeFrom="column">
                <wp:posOffset>-1073150</wp:posOffset>
              </wp:positionH>
              <wp:positionV relativeFrom="paragraph">
                <wp:posOffset>70485</wp:posOffset>
              </wp:positionV>
              <wp:extent cx="2360930" cy="1404620"/>
              <wp:effectExtent l="0" t="0" r="0" b="0"/>
              <wp:wrapSquare wrapText="bothSides"/>
              <wp:docPr id="1974084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1ED7C9" w14:textId="56BEC432" w:rsidR="001D64C2" w:rsidRPr="00764A99" w:rsidRDefault="001D64C2" w:rsidP="001D64C2">
                          <w:pPr>
                            <w:rPr>
                              <w:rFonts w:ascii="Aimo Sans" w:hAnsi="Aimo Sans"/>
                              <w:lang w:val="en-US"/>
                            </w:rPr>
                          </w:pPr>
                          <w:r>
                            <w:rPr>
                              <w:rFonts w:ascii="Aimo Sans" w:hAnsi="Aimo Sans"/>
                            </w:rPr>
                            <w:t>v</w:t>
                          </w:r>
                          <w:r w:rsidRPr="00764A99">
                            <w:rPr>
                              <w:rFonts w:ascii="Aimo Sans" w:hAnsi="Aimo Sans"/>
                            </w:rPr>
                            <w:t>1.</w:t>
                          </w:r>
                          <w:r w:rsidR="0019039F">
                            <w:rPr>
                              <w:rFonts w:ascii="Aimo Sans" w:hAnsi="Aimo San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8393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4.5pt;margin-top:5.55pt;width:185.9pt;height:110.6pt;z-index:25165824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80BkmN8AAAALAQAADwAAAAAAAAAA&#10;AAAAAABVBAAAZHJzL2Rvd25yZXYueG1sUEsFBgAAAAAEAAQA8wAAAGEFAAAAAA==&#10;" filled="f" stroked="f">
              <v:textbox style="mso-fit-shape-to-text:t">
                <w:txbxContent>
                  <w:p w14:paraId="381ED7C9" w14:textId="56BEC432" w:rsidR="001D64C2" w:rsidRPr="00764A99" w:rsidRDefault="001D64C2" w:rsidP="001D64C2">
                    <w:pPr>
                      <w:rPr>
                        <w:rFonts w:ascii="Aimo Sans" w:hAnsi="Aimo Sans"/>
                        <w:lang w:val="en-US"/>
                      </w:rPr>
                    </w:pPr>
                    <w:r>
                      <w:rPr>
                        <w:rFonts w:ascii="Aimo Sans" w:hAnsi="Aimo Sans"/>
                      </w:rPr>
                      <w:t>v</w:t>
                    </w:r>
                    <w:r w:rsidRPr="00764A99">
                      <w:rPr>
                        <w:rFonts w:ascii="Aimo Sans" w:hAnsi="Aimo Sans"/>
                      </w:rPr>
                      <w:t>1.</w:t>
                    </w:r>
                    <w:r w:rsidR="0019039F">
                      <w:rPr>
                        <w:rFonts w:ascii="Aimo Sans" w:hAnsi="Aimo Sans"/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1" locked="0" layoutInCell="1" allowOverlap="1" wp14:anchorId="6E8BDB13" wp14:editId="7D0FDC8A">
          <wp:simplePos x="0" y="0"/>
          <wp:positionH relativeFrom="margin">
            <wp:posOffset>-1304925</wp:posOffset>
          </wp:positionH>
          <wp:positionV relativeFrom="paragraph">
            <wp:posOffset>-285750</wp:posOffset>
          </wp:positionV>
          <wp:extent cx="8488045" cy="1219200"/>
          <wp:effectExtent l="0" t="0" r="8255" b="0"/>
          <wp:wrapTight wrapText="bothSides">
            <wp:wrapPolygon edited="0">
              <wp:start x="0" y="0"/>
              <wp:lineTo x="0" y="21263"/>
              <wp:lineTo x="21573" y="21263"/>
              <wp:lineTo x="21573" y="0"/>
              <wp:lineTo x="0" y="0"/>
            </wp:wrapPolygon>
          </wp:wrapTight>
          <wp:docPr id="1648450571" name="Bildobjekt 2" descr="En bild som visar Syrenfärg, lila, rosa, violet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02799" name="Bildobjekt 2" descr="En bild som visar Syrenfärg, lila, rosa, violett&#10;&#10;Automatiskt genererad beskrivn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88045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AC36760" wp14:editId="4CA12CB5">
              <wp:simplePos x="0" y="0"/>
              <wp:positionH relativeFrom="column">
                <wp:posOffset>4630420</wp:posOffset>
              </wp:positionH>
              <wp:positionV relativeFrom="paragraph">
                <wp:posOffset>30480</wp:posOffset>
              </wp:positionV>
              <wp:extent cx="1360170" cy="705485"/>
              <wp:effectExtent l="0" t="0" r="0" b="0"/>
              <wp:wrapNone/>
              <wp:docPr id="7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3BE91FF2-5090-4A82-846E-65645A1CFF1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0170" cy="705485"/>
                      </a:xfrm>
                      <a:prstGeom prst="rect">
                        <a:avLst/>
                      </a:prstGeom>
                      <a:blipFill>
                        <a:blip r:embed="rId2"/>
                        <a:stretch>
                          <a:fillRect/>
                        </a:stretch>
                      </a:blipFill>
                      <a:ln w="12700">
                        <a:miter lim="400000"/>
                      </a:ln>
                    </wps:spPr>
                    <wps:bodyPr wrap="square" lIns="30479" rIns="30479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71016" id="Freeform 5" o:spid="_x0000_s1026" style="position:absolute;margin-left:364.6pt;margin-top:2.4pt;width:107.1pt;height:55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" stroked="f" strokeweight="1pt">
              <v:fill r:id="rId3" o:title="" recolor="t" rotate="t" type="frame"/>
              <v:stroke miterlimit="4"/>
              <v:textbox inset=".84664mm,,.84664mm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150D" w14:textId="1122FB05" w:rsidR="00F25120" w:rsidRDefault="00B666CC" w:rsidP="00657FF8">
    <w:pPr>
      <w:pStyle w:val="Header"/>
      <w:tabs>
        <w:tab w:val="right" w:pos="9356"/>
      </w:tabs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5620C9" wp14:editId="557E0275">
          <wp:simplePos x="0" y="0"/>
          <wp:positionH relativeFrom="column">
            <wp:posOffset>4068445</wp:posOffset>
          </wp:positionH>
          <wp:positionV relativeFrom="paragraph">
            <wp:posOffset>97155</wp:posOffset>
          </wp:positionV>
          <wp:extent cx="1628775" cy="442595"/>
          <wp:effectExtent l="0" t="0" r="9525" b="0"/>
          <wp:wrapSquare wrapText="bothSides"/>
          <wp:docPr id="121724731" name="Bildobjekt 2" descr="En bild som visar svart, mörker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objekt 2" descr="En bild som visar svart, mörker&#10;&#10;Automatiskt genererad beskrivn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8775" cy="442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5120">
      <w:t xml:space="preserve"> </w:t>
    </w:r>
  </w:p>
  <w:p w14:paraId="1CC95122" w14:textId="67970C48" w:rsidR="001E337C" w:rsidRDefault="001E337C" w:rsidP="00657FF8">
    <w:pPr>
      <w:pStyle w:val="Header"/>
      <w:tabs>
        <w:tab w:val="right" w:pos="9356"/>
      </w:tabs>
      <w:jc w:val="both"/>
    </w:pPr>
  </w:p>
  <w:p w14:paraId="4143906D" w14:textId="749454EF" w:rsidR="001E337C" w:rsidRDefault="001E337C" w:rsidP="00657FF8">
    <w:pPr>
      <w:pStyle w:val="Header"/>
      <w:tabs>
        <w:tab w:val="right" w:pos="9356"/>
      </w:tabs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8A1F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A6C34"/>
    <w:multiLevelType w:val="hybridMultilevel"/>
    <w:tmpl w:val="0CE2BA42"/>
    <w:lvl w:ilvl="0" w:tplc="8482F1B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6069"/>
    <w:multiLevelType w:val="hybridMultilevel"/>
    <w:tmpl w:val="920EC520"/>
    <w:lvl w:ilvl="0" w:tplc="FFFFFFFF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720DD"/>
    <w:multiLevelType w:val="hybridMultilevel"/>
    <w:tmpl w:val="DB04AC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C4363"/>
    <w:multiLevelType w:val="multilevel"/>
    <w:tmpl w:val="E2E4DD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52491E"/>
    <w:multiLevelType w:val="hybridMultilevel"/>
    <w:tmpl w:val="4C42F3A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C7138"/>
    <w:multiLevelType w:val="hybridMultilevel"/>
    <w:tmpl w:val="16A2A5C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253DD"/>
    <w:multiLevelType w:val="hybridMultilevel"/>
    <w:tmpl w:val="30BCF2F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F5A54"/>
    <w:multiLevelType w:val="multilevel"/>
    <w:tmpl w:val="72D24D6E"/>
    <w:lvl w:ilvl="0">
      <w:start w:val="1"/>
      <w:numFmt w:val="bullet"/>
      <w:pStyle w:val="ListBullet"/>
      <w:lvlText w:val="•"/>
      <w:lvlJc w:val="left"/>
      <w:pPr>
        <w:ind w:left="885" w:hanging="171"/>
      </w:pPr>
      <w:rPr>
        <w:rFonts w:ascii="Aimo Sans" w:hAnsi="Aimo Sans" w:hint="default"/>
      </w:rPr>
    </w:lvl>
    <w:lvl w:ilvl="1">
      <w:start w:val="1"/>
      <w:numFmt w:val="bullet"/>
      <w:lvlText w:val="─"/>
      <w:lvlJc w:val="left"/>
      <w:pPr>
        <w:ind w:left="1055" w:hanging="171"/>
      </w:pPr>
      <w:rPr>
        <w:rFonts w:ascii="Calibri" w:hAnsi="Calibri" w:hint="default"/>
      </w:rPr>
    </w:lvl>
    <w:lvl w:ilvl="2">
      <w:start w:val="1"/>
      <w:numFmt w:val="bullet"/>
      <w:lvlText w:val="•"/>
      <w:lvlJc w:val="left"/>
      <w:pPr>
        <w:ind w:left="1225" w:hanging="171"/>
      </w:pPr>
      <w:rPr>
        <w:rFonts w:ascii="Aimo Sans" w:hAnsi="Aimo Sans" w:hint="default"/>
      </w:rPr>
    </w:lvl>
    <w:lvl w:ilvl="3">
      <w:start w:val="1"/>
      <w:numFmt w:val="bullet"/>
      <w:lvlText w:val=""/>
      <w:lvlJc w:val="left"/>
      <w:pPr>
        <w:ind w:left="1395" w:hanging="171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565" w:hanging="171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35" w:hanging="171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05" w:hanging="171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075" w:hanging="171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245" w:hanging="171"/>
      </w:pPr>
      <w:rPr>
        <w:rFonts w:ascii="Wingdings" w:hAnsi="Wingdings" w:hint="default"/>
      </w:rPr>
    </w:lvl>
  </w:abstractNum>
  <w:abstractNum w:abstractNumId="9" w15:restartNumberingAfterBreak="0">
    <w:nsid w:val="269D0CEB"/>
    <w:multiLevelType w:val="hybridMultilevel"/>
    <w:tmpl w:val="7FAEA670"/>
    <w:lvl w:ilvl="0" w:tplc="041D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294D36B5"/>
    <w:multiLevelType w:val="hybridMultilevel"/>
    <w:tmpl w:val="D72E779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35D63"/>
    <w:multiLevelType w:val="multilevel"/>
    <w:tmpl w:val="E2E4DD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DCC7CB9"/>
    <w:multiLevelType w:val="multilevel"/>
    <w:tmpl w:val="0D46A26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Listpara"/>
      <w:isLgl/>
      <w:lvlText w:val="%1.%2.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E993A79"/>
    <w:multiLevelType w:val="hybridMultilevel"/>
    <w:tmpl w:val="0C34ACAC"/>
    <w:lvl w:ilvl="0" w:tplc="7584D33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E2923"/>
    <w:multiLevelType w:val="hybridMultilevel"/>
    <w:tmpl w:val="A0DED6EE"/>
    <w:lvl w:ilvl="0" w:tplc="7CE4AED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E7171"/>
    <w:multiLevelType w:val="hybridMultilevel"/>
    <w:tmpl w:val="98C4FDA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2A115C"/>
    <w:multiLevelType w:val="hybridMultilevel"/>
    <w:tmpl w:val="EAF096FA"/>
    <w:lvl w:ilvl="0" w:tplc="7CE4AED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C5580"/>
    <w:multiLevelType w:val="hybridMultilevel"/>
    <w:tmpl w:val="B1A0D26A"/>
    <w:lvl w:ilvl="0" w:tplc="041D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6E30058C"/>
    <w:multiLevelType w:val="hybridMultilevel"/>
    <w:tmpl w:val="FE046B44"/>
    <w:lvl w:ilvl="0" w:tplc="041D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7947725C"/>
    <w:multiLevelType w:val="hybridMultilevel"/>
    <w:tmpl w:val="1B4CBAAA"/>
    <w:lvl w:ilvl="0" w:tplc="837E0A96">
      <w:start w:val="1"/>
      <w:numFmt w:val="decimal"/>
      <w:pStyle w:val="Heading2"/>
      <w:lvlText w:val="%1."/>
      <w:lvlJc w:val="left"/>
      <w:pPr>
        <w:ind w:left="360" w:hanging="360"/>
      </w:pPr>
    </w:lvl>
    <w:lvl w:ilvl="1" w:tplc="7CE4AEDE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 w:tplc="041D001B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1D300E"/>
    <w:multiLevelType w:val="hybridMultilevel"/>
    <w:tmpl w:val="9E441BBA"/>
    <w:lvl w:ilvl="0" w:tplc="041D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348406607">
    <w:abstractNumId w:val="0"/>
  </w:num>
  <w:num w:numId="2" w16cid:durableId="977883708">
    <w:abstractNumId w:val="7"/>
  </w:num>
  <w:num w:numId="3" w16cid:durableId="1714689509">
    <w:abstractNumId w:val="8"/>
  </w:num>
  <w:num w:numId="4" w16cid:durableId="668218828">
    <w:abstractNumId w:val="1"/>
  </w:num>
  <w:num w:numId="5" w16cid:durableId="1910531513">
    <w:abstractNumId w:val="12"/>
  </w:num>
  <w:num w:numId="6" w16cid:durableId="18422354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8775027">
    <w:abstractNumId w:val="19"/>
  </w:num>
  <w:num w:numId="8" w16cid:durableId="1891187585">
    <w:abstractNumId w:val="3"/>
  </w:num>
  <w:num w:numId="9" w16cid:durableId="867990266">
    <w:abstractNumId w:val="16"/>
  </w:num>
  <w:num w:numId="10" w16cid:durableId="2030795659">
    <w:abstractNumId w:val="2"/>
  </w:num>
  <w:num w:numId="11" w16cid:durableId="706612616">
    <w:abstractNumId w:val="13"/>
  </w:num>
  <w:num w:numId="12" w16cid:durableId="7572096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52680214">
    <w:abstractNumId w:val="9"/>
  </w:num>
  <w:num w:numId="14" w16cid:durableId="1591817912">
    <w:abstractNumId w:val="20"/>
  </w:num>
  <w:num w:numId="15" w16cid:durableId="612596166">
    <w:abstractNumId w:val="18"/>
  </w:num>
  <w:num w:numId="16" w16cid:durableId="1361971795">
    <w:abstractNumId w:val="15"/>
  </w:num>
  <w:num w:numId="17" w16cid:durableId="1543203801">
    <w:abstractNumId w:val="14"/>
  </w:num>
  <w:num w:numId="18" w16cid:durableId="697313313">
    <w:abstractNumId w:val="10"/>
  </w:num>
  <w:num w:numId="19" w16cid:durableId="455829004">
    <w:abstractNumId w:val="5"/>
  </w:num>
  <w:num w:numId="20" w16cid:durableId="13811753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859425">
    <w:abstractNumId w:val="17"/>
  </w:num>
  <w:num w:numId="22" w16cid:durableId="441843732">
    <w:abstractNumId w:val="19"/>
  </w:num>
  <w:num w:numId="23" w16cid:durableId="1966735692">
    <w:abstractNumId w:val="19"/>
  </w:num>
  <w:num w:numId="24" w16cid:durableId="689642889">
    <w:abstractNumId w:val="19"/>
  </w:num>
  <w:num w:numId="25" w16cid:durableId="104927456">
    <w:abstractNumId w:val="6"/>
  </w:num>
  <w:num w:numId="26" w16cid:durableId="1911500719">
    <w:abstractNumId w:val="11"/>
  </w:num>
  <w:num w:numId="27" w16cid:durableId="2076008768">
    <w:abstractNumId w:val="4"/>
  </w:num>
  <w:num w:numId="28" w16cid:durableId="1604534710">
    <w:abstractNumId w:val="19"/>
    <w:lvlOverride w:ilvl="0">
      <w:startOverride w:val="1"/>
    </w:lvlOverride>
  </w:num>
  <w:num w:numId="29" w16cid:durableId="1041517186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xq0yqqNJLRufSBMQJJ8TQS5F+hZtmRTfaWX+RhmBRpxtautOtbeJ2UpiWbZzYHHU6GfNX9dR068rej/IrCBByw==" w:salt="/o07NPdoDDjZQ7lCACEwGg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F8"/>
    <w:rsid w:val="00000889"/>
    <w:rsid w:val="00003D15"/>
    <w:rsid w:val="00006474"/>
    <w:rsid w:val="00011B3C"/>
    <w:rsid w:val="00016A0A"/>
    <w:rsid w:val="000201D9"/>
    <w:rsid w:val="00021DFC"/>
    <w:rsid w:val="00030223"/>
    <w:rsid w:val="00031861"/>
    <w:rsid w:val="000420EA"/>
    <w:rsid w:val="00045CDC"/>
    <w:rsid w:val="000466CF"/>
    <w:rsid w:val="0004711D"/>
    <w:rsid w:val="000471CB"/>
    <w:rsid w:val="000519BB"/>
    <w:rsid w:val="000538B9"/>
    <w:rsid w:val="0006111B"/>
    <w:rsid w:val="00072818"/>
    <w:rsid w:val="000738B6"/>
    <w:rsid w:val="000818FF"/>
    <w:rsid w:val="000846F6"/>
    <w:rsid w:val="00084D76"/>
    <w:rsid w:val="00091DCC"/>
    <w:rsid w:val="0009351F"/>
    <w:rsid w:val="000939F1"/>
    <w:rsid w:val="00094FAC"/>
    <w:rsid w:val="000A11E5"/>
    <w:rsid w:val="000A2F1B"/>
    <w:rsid w:val="000A2FE3"/>
    <w:rsid w:val="000A7F6F"/>
    <w:rsid w:val="000B2853"/>
    <w:rsid w:val="000C2D0C"/>
    <w:rsid w:val="000C40BA"/>
    <w:rsid w:val="000D1A51"/>
    <w:rsid w:val="000E2996"/>
    <w:rsid w:val="000E2EF8"/>
    <w:rsid w:val="000E36FC"/>
    <w:rsid w:val="000E3F45"/>
    <w:rsid w:val="000E615E"/>
    <w:rsid w:val="000F003C"/>
    <w:rsid w:val="001037A1"/>
    <w:rsid w:val="00115C9F"/>
    <w:rsid w:val="001306A0"/>
    <w:rsid w:val="00133286"/>
    <w:rsid w:val="0014168B"/>
    <w:rsid w:val="00155169"/>
    <w:rsid w:val="00157759"/>
    <w:rsid w:val="00157F49"/>
    <w:rsid w:val="0018119E"/>
    <w:rsid w:val="00187D43"/>
    <w:rsid w:val="0019039F"/>
    <w:rsid w:val="0019170D"/>
    <w:rsid w:val="00193EFC"/>
    <w:rsid w:val="001951B5"/>
    <w:rsid w:val="00197EEF"/>
    <w:rsid w:val="001A5E08"/>
    <w:rsid w:val="001B4F80"/>
    <w:rsid w:val="001B7158"/>
    <w:rsid w:val="001C3351"/>
    <w:rsid w:val="001C63EF"/>
    <w:rsid w:val="001D54D4"/>
    <w:rsid w:val="001D5D23"/>
    <w:rsid w:val="001D64C2"/>
    <w:rsid w:val="001E337C"/>
    <w:rsid w:val="001E635C"/>
    <w:rsid w:val="001F268F"/>
    <w:rsid w:val="001F3C56"/>
    <w:rsid w:val="001F63F3"/>
    <w:rsid w:val="002018BA"/>
    <w:rsid w:val="002079D4"/>
    <w:rsid w:val="00210600"/>
    <w:rsid w:val="0021379B"/>
    <w:rsid w:val="00222383"/>
    <w:rsid w:val="00225BAA"/>
    <w:rsid w:val="002307F0"/>
    <w:rsid w:val="00235E1C"/>
    <w:rsid w:val="00240B34"/>
    <w:rsid w:val="00252D38"/>
    <w:rsid w:val="00253AF3"/>
    <w:rsid w:val="00257B8F"/>
    <w:rsid w:val="00261AB6"/>
    <w:rsid w:val="00263376"/>
    <w:rsid w:val="00265181"/>
    <w:rsid w:val="00276F0C"/>
    <w:rsid w:val="00283EFE"/>
    <w:rsid w:val="00284785"/>
    <w:rsid w:val="002906DF"/>
    <w:rsid w:val="00291404"/>
    <w:rsid w:val="00293DFF"/>
    <w:rsid w:val="002A04C7"/>
    <w:rsid w:val="002A2EB6"/>
    <w:rsid w:val="002A77BE"/>
    <w:rsid w:val="002B11DE"/>
    <w:rsid w:val="002B549E"/>
    <w:rsid w:val="002D1C2D"/>
    <w:rsid w:val="002D40A3"/>
    <w:rsid w:val="002E5030"/>
    <w:rsid w:val="002E5A26"/>
    <w:rsid w:val="003023AD"/>
    <w:rsid w:val="003049FE"/>
    <w:rsid w:val="00304C38"/>
    <w:rsid w:val="0031099C"/>
    <w:rsid w:val="003165FA"/>
    <w:rsid w:val="00317012"/>
    <w:rsid w:val="003316C9"/>
    <w:rsid w:val="003360D9"/>
    <w:rsid w:val="003403DD"/>
    <w:rsid w:val="003430C4"/>
    <w:rsid w:val="00350E5A"/>
    <w:rsid w:val="00353EA1"/>
    <w:rsid w:val="0036022C"/>
    <w:rsid w:val="00365B3C"/>
    <w:rsid w:val="00366547"/>
    <w:rsid w:val="003729C3"/>
    <w:rsid w:val="0037621F"/>
    <w:rsid w:val="0037675E"/>
    <w:rsid w:val="00376A1D"/>
    <w:rsid w:val="0038590C"/>
    <w:rsid w:val="00387321"/>
    <w:rsid w:val="00393E7B"/>
    <w:rsid w:val="003942D2"/>
    <w:rsid w:val="0039557A"/>
    <w:rsid w:val="003B7D83"/>
    <w:rsid w:val="003C3244"/>
    <w:rsid w:val="003D6BA4"/>
    <w:rsid w:val="003E146E"/>
    <w:rsid w:val="003E1D11"/>
    <w:rsid w:val="003E2622"/>
    <w:rsid w:val="003E5D84"/>
    <w:rsid w:val="003F0E8F"/>
    <w:rsid w:val="003F25E4"/>
    <w:rsid w:val="003F2B0C"/>
    <w:rsid w:val="003F623D"/>
    <w:rsid w:val="00400B31"/>
    <w:rsid w:val="004101A5"/>
    <w:rsid w:val="004114B1"/>
    <w:rsid w:val="00414642"/>
    <w:rsid w:val="004166EB"/>
    <w:rsid w:val="00416E6C"/>
    <w:rsid w:val="004176F7"/>
    <w:rsid w:val="00434682"/>
    <w:rsid w:val="004417A2"/>
    <w:rsid w:val="004469C0"/>
    <w:rsid w:val="004705D5"/>
    <w:rsid w:val="00485530"/>
    <w:rsid w:val="00493710"/>
    <w:rsid w:val="00496B33"/>
    <w:rsid w:val="004A09CD"/>
    <w:rsid w:val="004A27B1"/>
    <w:rsid w:val="004B4E11"/>
    <w:rsid w:val="004B7ABD"/>
    <w:rsid w:val="004C2B99"/>
    <w:rsid w:val="004C418A"/>
    <w:rsid w:val="004C7D72"/>
    <w:rsid w:val="004D675A"/>
    <w:rsid w:val="004F0353"/>
    <w:rsid w:val="004F054F"/>
    <w:rsid w:val="00504BFF"/>
    <w:rsid w:val="00510920"/>
    <w:rsid w:val="00515C87"/>
    <w:rsid w:val="00530612"/>
    <w:rsid w:val="00530DEA"/>
    <w:rsid w:val="00533F48"/>
    <w:rsid w:val="00540C3C"/>
    <w:rsid w:val="00547942"/>
    <w:rsid w:val="005539C0"/>
    <w:rsid w:val="00556500"/>
    <w:rsid w:val="005765CC"/>
    <w:rsid w:val="00577107"/>
    <w:rsid w:val="00577EC2"/>
    <w:rsid w:val="00583296"/>
    <w:rsid w:val="005864AE"/>
    <w:rsid w:val="005926CB"/>
    <w:rsid w:val="00594948"/>
    <w:rsid w:val="005A38C7"/>
    <w:rsid w:val="005B0C7E"/>
    <w:rsid w:val="005D0B2A"/>
    <w:rsid w:val="005D1792"/>
    <w:rsid w:val="005D4D8C"/>
    <w:rsid w:val="005E2C1A"/>
    <w:rsid w:val="005E4291"/>
    <w:rsid w:val="005E7958"/>
    <w:rsid w:val="005F0B9B"/>
    <w:rsid w:val="005F1B33"/>
    <w:rsid w:val="005F37C7"/>
    <w:rsid w:val="005F6E87"/>
    <w:rsid w:val="00602317"/>
    <w:rsid w:val="00624405"/>
    <w:rsid w:val="0062605C"/>
    <w:rsid w:val="00630E4E"/>
    <w:rsid w:val="00632474"/>
    <w:rsid w:val="006400CB"/>
    <w:rsid w:val="006477EC"/>
    <w:rsid w:val="00647CD6"/>
    <w:rsid w:val="00651C7C"/>
    <w:rsid w:val="006521BC"/>
    <w:rsid w:val="00655D8A"/>
    <w:rsid w:val="00657D86"/>
    <w:rsid w:val="00657FF8"/>
    <w:rsid w:val="00660C26"/>
    <w:rsid w:val="0067150C"/>
    <w:rsid w:val="00671C02"/>
    <w:rsid w:val="006812B2"/>
    <w:rsid w:val="00684154"/>
    <w:rsid w:val="006909C8"/>
    <w:rsid w:val="006964ED"/>
    <w:rsid w:val="006A47F9"/>
    <w:rsid w:val="006A6E0D"/>
    <w:rsid w:val="006B254D"/>
    <w:rsid w:val="006B29F5"/>
    <w:rsid w:val="006C39DE"/>
    <w:rsid w:val="006C59DC"/>
    <w:rsid w:val="006C64D5"/>
    <w:rsid w:val="006D1CBA"/>
    <w:rsid w:val="006D3C86"/>
    <w:rsid w:val="006D53B1"/>
    <w:rsid w:val="006D5AC1"/>
    <w:rsid w:val="006F3DCA"/>
    <w:rsid w:val="006F3FFA"/>
    <w:rsid w:val="006F4D35"/>
    <w:rsid w:val="007057EA"/>
    <w:rsid w:val="0070627F"/>
    <w:rsid w:val="007101A3"/>
    <w:rsid w:val="0071198B"/>
    <w:rsid w:val="00714006"/>
    <w:rsid w:val="00714DBE"/>
    <w:rsid w:val="00715D26"/>
    <w:rsid w:val="00717322"/>
    <w:rsid w:val="00721452"/>
    <w:rsid w:val="00731DD3"/>
    <w:rsid w:val="00753B97"/>
    <w:rsid w:val="007720C9"/>
    <w:rsid w:val="0077261B"/>
    <w:rsid w:val="00773090"/>
    <w:rsid w:val="00787065"/>
    <w:rsid w:val="00787E82"/>
    <w:rsid w:val="007C4944"/>
    <w:rsid w:val="007D5B1C"/>
    <w:rsid w:val="007E3214"/>
    <w:rsid w:val="007E6DF0"/>
    <w:rsid w:val="007E7588"/>
    <w:rsid w:val="007F76CE"/>
    <w:rsid w:val="008017A6"/>
    <w:rsid w:val="00805E64"/>
    <w:rsid w:val="00812139"/>
    <w:rsid w:val="008129FE"/>
    <w:rsid w:val="00817B74"/>
    <w:rsid w:val="00820590"/>
    <w:rsid w:val="00820975"/>
    <w:rsid w:val="00820C42"/>
    <w:rsid w:val="008313C2"/>
    <w:rsid w:val="00833920"/>
    <w:rsid w:val="00842A13"/>
    <w:rsid w:val="0085543D"/>
    <w:rsid w:val="00855F01"/>
    <w:rsid w:val="0085627D"/>
    <w:rsid w:val="00856C88"/>
    <w:rsid w:val="0086516F"/>
    <w:rsid w:val="00867583"/>
    <w:rsid w:val="00874796"/>
    <w:rsid w:val="00874872"/>
    <w:rsid w:val="00874A28"/>
    <w:rsid w:val="00875F2A"/>
    <w:rsid w:val="00883D83"/>
    <w:rsid w:val="008847AF"/>
    <w:rsid w:val="008A6BAD"/>
    <w:rsid w:val="008B02BE"/>
    <w:rsid w:val="008B2627"/>
    <w:rsid w:val="008B4255"/>
    <w:rsid w:val="008B583A"/>
    <w:rsid w:val="008C1A51"/>
    <w:rsid w:val="008C52A0"/>
    <w:rsid w:val="008C7412"/>
    <w:rsid w:val="008C7729"/>
    <w:rsid w:val="008D03C9"/>
    <w:rsid w:val="008D325C"/>
    <w:rsid w:val="008D53A7"/>
    <w:rsid w:val="008D732E"/>
    <w:rsid w:val="008F5514"/>
    <w:rsid w:val="008F5A5E"/>
    <w:rsid w:val="008F71D5"/>
    <w:rsid w:val="008F79B4"/>
    <w:rsid w:val="0090459D"/>
    <w:rsid w:val="009124B0"/>
    <w:rsid w:val="009135C5"/>
    <w:rsid w:val="0091436D"/>
    <w:rsid w:val="00921A20"/>
    <w:rsid w:val="009236F2"/>
    <w:rsid w:val="00930E6C"/>
    <w:rsid w:val="00931F3C"/>
    <w:rsid w:val="00933DB7"/>
    <w:rsid w:val="00935203"/>
    <w:rsid w:val="0094476A"/>
    <w:rsid w:val="0094622F"/>
    <w:rsid w:val="00952413"/>
    <w:rsid w:val="00954E84"/>
    <w:rsid w:val="0095612B"/>
    <w:rsid w:val="0095707E"/>
    <w:rsid w:val="009600C4"/>
    <w:rsid w:val="009642A6"/>
    <w:rsid w:val="00965D1F"/>
    <w:rsid w:val="00972376"/>
    <w:rsid w:val="00972B38"/>
    <w:rsid w:val="0097369A"/>
    <w:rsid w:val="00980284"/>
    <w:rsid w:val="009916E7"/>
    <w:rsid w:val="009A2541"/>
    <w:rsid w:val="009A49F1"/>
    <w:rsid w:val="009B14F3"/>
    <w:rsid w:val="009B320A"/>
    <w:rsid w:val="009C59F1"/>
    <w:rsid w:val="009C7505"/>
    <w:rsid w:val="009D152F"/>
    <w:rsid w:val="009D2D8E"/>
    <w:rsid w:val="009D372B"/>
    <w:rsid w:val="009E1F08"/>
    <w:rsid w:val="009E3D63"/>
    <w:rsid w:val="009E6823"/>
    <w:rsid w:val="009F125A"/>
    <w:rsid w:val="009F4290"/>
    <w:rsid w:val="00A21736"/>
    <w:rsid w:val="00A237B8"/>
    <w:rsid w:val="00A32EC0"/>
    <w:rsid w:val="00A3350E"/>
    <w:rsid w:val="00A40154"/>
    <w:rsid w:val="00A4124E"/>
    <w:rsid w:val="00A4129A"/>
    <w:rsid w:val="00A465A7"/>
    <w:rsid w:val="00A528E4"/>
    <w:rsid w:val="00A557FB"/>
    <w:rsid w:val="00A57103"/>
    <w:rsid w:val="00A665CB"/>
    <w:rsid w:val="00A922E6"/>
    <w:rsid w:val="00A95524"/>
    <w:rsid w:val="00A95C50"/>
    <w:rsid w:val="00A96C39"/>
    <w:rsid w:val="00A97F11"/>
    <w:rsid w:val="00AA0098"/>
    <w:rsid w:val="00AA0349"/>
    <w:rsid w:val="00AA0E3F"/>
    <w:rsid w:val="00AA21F2"/>
    <w:rsid w:val="00AA5865"/>
    <w:rsid w:val="00AB0A1D"/>
    <w:rsid w:val="00AB5F4D"/>
    <w:rsid w:val="00AC48CA"/>
    <w:rsid w:val="00AD05CA"/>
    <w:rsid w:val="00AD46D6"/>
    <w:rsid w:val="00AD5EFC"/>
    <w:rsid w:val="00AE341A"/>
    <w:rsid w:val="00AE3493"/>
    <w:rsid w:val="00AE4CEC"/>
    <w:rsid w:val="00AE7807"/>
    <w:rsid w:val="00AE7A7F"/>
    <w:rsid w:val="00AF0217"/>
    <w:rsid w:val="00AF07A2"/>
    <w:rsid w:val="00AF234E"/>
    <w:rsid w:val="00B00954"/>
    <w:rsid w:val="00B00FAD"/>
    <w:rsid w:val="00B01726"/>
    <w:rsid w:val="00B031D5"/>
    <w:rsid w:val="00B058C2"/>
    <w:rsid w:val="00B065B9"/>
    <w:rsid w:val="00B07A32"/>
    <w:rsid w:val="00B21468"/>
    <w:rsid w:val="00B33C6E"/>
    <w:rsid w:val="00B46CC6"/>
    <w:rsid w:val="00B47BAA"/>
    <w:rsid w:val="00B57498"/>
    <w:rsid w:val="00B57B31"/>
    <w:rsid w:val="00B61F49"/>
    <w:rsid w:val="00B65D71"/>
    <w:rsid w:val="00B666CC"/>
    <w:rsid w:val="00B701BA"/>
    <w:rsid w:val="00B737E3"/>
    <w:rsid w:val="00B908A4"/>
    <w:rsid w:val="00B93C43"/>
    <w:rsid w:val="00B96F92"/>
    <w:rsid w:val="00B979C9"/>
    <w:rsid w:val="00BA46B5"/>
    <w:rsid w:val="00BA6DE7"/>
    <w:rsid w:val="00BC7E5D"/>
    <w:rsid w:val="00BD3158"/>
    <w:rsid w:val="00BD63BE"/>
    <w:rsid w:val="00BE1BF0"/>
    <w:rsid w:val="00BE734E"/>
    <w:rsid w:val="00BF13AA"/>
    <w:rsid w:val="00BF6380"/>
    <w:rsid w:val="00BF675C"/>
    <w:rsid w:val="00C009CA"/>
    <w:rsid w:val="00C00FDA"/>
    <w:rsid w:val="00C01C3F"/>
    <w:rsid w:val="00C0627A"/>
    <w:rsid w:val="00C0757B"/>
    <w:rsid w:val="00C10CC8"/>
    <w:rsid w:val="00C12E46"/>
    <w:rsid w:val="00C17B28"/>
    <w:rsid w:val="00C21DB7"/>
    <w:rsid w:val="00C244C2"/>
    <w:rsid w:val="00C50B32"/>
    <w:rsid w:val="00C52C85"/>
    <w:rsid w:val="00C60D55"/>
    <w:rsid w:val="00C64583"/>
    <w:rsid w:val="00C648F8"/>
    <w:rsid w:val="00C7469F"/>
    <w:rsid w:val="00C76976"/>
    <w:rsid w:val="00C84859"/>
    <w:rsid w:val="00C85562"/>
    <w:rsid w:val="00C92D57"/>
    <w:rsid w:val="00CA022E"/>
    <w:rsid w:val="00CA36D4"/>
    <w:rsid w:val="00CA57E8"/>
    <w:rsid w:val="00CA7EE1"/>
    <w:rsid w:val="00CB0C2E"/>
    <w:rsid w:val="00CB177B"/>
    <w:rsid w:val="00CB2A5F"/>
    <w:rsid w:val="00CB4154"/>
    <w:rsid w:val="00CC3DF0"/>
    <w:rsid w:val="00CC5ED8"/>
    <w:rsid w:val="00CC65D8"/>
    <w:rsid w:val="00CC65FF"/>
    <w:rsid w:val="00CD2C32"/>
    <w:rsid w:val="00CE1D28"/>
    <w:rsid w:val="00CF2AE0"/>
    <w:rsid w:val="00CF56C0"/>
    <w:rsid w:val="00CF63B2"/>
    <w:rsid w:val="00D0007F"/>
    <w:rsid w:val="00D01477"/>
    <w:rsid w:val="00D01C50"/>
    <w:rsid w:val="00D029D5"/>
    <w:rsid w:val="00D03CDA"/>
    <w:rsid w:val="00D06B5D"/>
    <w:rsid w:val="00D15144"/>
    <w:rsid w:val="00D27CFB"/>
    <w:rsid w:val="00D35C0D"/>
    <w:rsid w:val="00D60224"/>
    <w:rsid w:val="00D6152D"/>
    <w:rsid w:val="00D6747A"/>
    <w:rsid w:val="00D709B9"/>
    <w:rsid w:val="00D85080"/>
    <w:rsid w:val="00D91187"/>
    <w:rsid w:val="00D97664"/>
    <w:rsid w:val="00DA275C"/>
    <w:rsid w:val="00DA51D0"/>
    <w:rsid w:val="00DB0C89"/>
    <w:rsid w:val="00DB1806"/>
    <w:rsid w:val="00DB5ED3"/>
    <w:rsid w:val="00DC484C"/>
    <w:rsid w:val="00DD4711"/>
    <w:rsid w:val="00DE13A2"/>
    <w:rsid w:val="00DE424C"/>
    <w:rsid w:val="00DF2A67"/>
    <w:rsid w:val="00DF2B81"/>
    <w:rsid w:val="00DF4D51"/>
    <w:rsid w:val="00DF4FE8"/>
    <w:rsid w:val="00E015F2"/>
    <w:rsid w:val="00E02BED"/>
    <w:rsid w:val="00E0358B"/>
    <w:rsid w:val="00E10302"/>
    <w:rsid w:val="00E11537"/>
    <w:rsid w:val="00E21F8A"/>
    <w:rsid w:val="00E22444"/>
    <w:rsid w:val="00E26424"/>
    <w:rsid w:val="00E300B4"/>
    <w:rsid w:val="00E340A1"/>
    <w:rsid w:val="00E343BC"/>
    <w:rsid w:val="00E37E91"/>
    <w:rsid w:val="00E454C8"/>
    <w:rsid w:val="00E5188B"/>
    <w:rsid w:val="00E5475C"/>
    <w:rsid w:val="00E55C45"/>
    <w:rsid w:val="00E62B34"/>
    <w:rsid w:val="00E71928"/>
    <w:rsid w:val="00E76323"/>
    <w:rsid w:val="00E80378"/>
    <w:rsid w:val="00E812E1"/>
    <w:rsid w:val="00E833A3"/>
    <w:rsid w:val="00E86A2E"/>
    <w:rsid w:val="00E92C16"/>
    <w:rsid w:val="00E9630D"/>
    <w:rsid w:val="00E96EA5"/>
    <w:rsid w:val="00EA5527"/>
    <w:rsid w:val="00EB0B46"/>
    <w:rsid w:val="00EB5CF0"/>
    <w:rsid w:val="00EC4CCD"/>
    <w:rsid w:val="00EC6914"/>
    <w:rsid w:val="00ED18B3"/>
    <w:rsid w:val="00ED346F"/>
    <w:rsid w:val="00EE527E"/>
    <w:rsid w:val="00EF74F4"/>
    <w:rsid w:val="00F02666"/>
    <w:rsid w:val="00F07560"/>
    <w:rsid w:val="00F20620"/>
    <w:rsid w:val="00F21D68"/>
    <w:rsid w:val="00F25120"/>
    <w:rsid w:val="00F34D77"/>
    <w:rsid w:val="00F34EC3"/>
    <w:rsid w:val="00F374DD"/>
    <w:rsid w:val="00F40249"/>
    <w:rsid w:val="00F439D3"/>
    <w:rsid w:val="00F44898"/>
    <w:rsid w:val="00F45884"/>
    <w:rsid w:val="00F512AF"/>
    <w:rsid w:val="00F5205D"/>
    <w:rsid w:val="00F608F7"/>
    <w:rsid w:val="00F60CF9"/>
    <w:rsid w:val="00F621E3"/>
    <w:rsid w:val="00F622B2"/>
    <w:rsid w:val="00F66848"/>
    <w:rsid w:val="00F72D75"/>
    <w:rsid w:val="00F75E59"/>
    <w:rsid w:val="00F767E2"/>
    <w:rsid w:val="00F817CB"/>
    <w:rsid w:val="00F83D66"/>
    <w:rsid w:val="00F86EE4"/>
    <w:rsid w:val="00FA01F7"/>
    <w:rsid w:val="00FA0262"/>
    <w:rsid w:val="00FA15AB"/>
    <w:rsid w:val="00FA6426"/>
    <w:rsid w:val="00FB6004"/>
    <w:rsid w:val="00FB7841"/>
    <w:rsid w:val="00FB7D31"/>
    <w:rsid w:val="00FC3AFB"/>
    <w:rsid w:val="00FC4E53"/>
    <w:rsid w:val="00FC6D34"/>
    <w:rsid w:val="00FD1D22"/>
    <w:rsid w:val="00FD55E8"/>
    <w:rsid w:val="00FE0322"/>
    <w:rsid w:val="00FE2032"/>
    <w:rsid w:val="00FE524C"/>
    <w:rsid w:val="00FE7AB5"/>
    <w:rsid w:val="081B4F17"/>
    <w:rsid w:val="0A1617A6"/>
    <w:rsid w:val="0F57E3E3"/>
    <w:rsid w:val="11E9D600"/>
    <w:rsid w:val="1BB747AB"/>
    <w:rsid w:val="1C41B370"/>
    <w:rsid w:val="3CAB0ADE"/>
    <w:rsid w:val="6FCFF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CA11FA"/>
  <w15:chartTrackingRefBased/>
  <w15:docId w15:val="{EAD3698B-443D-420D-A168-F8BFACF1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0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366547"/>
    <w:pPr>
      <w:spacing w:after="260" w:line="260" w:lineRule="exac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726"/>
    <w:pPr>
      <w:keepNext/>
      <w:keepLines/>
      <w:spacing w:after="60" w:line="432" w:lineRule="exact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157759"/>
    <w:pPr>
      <w:keepNext/>
      <w:keepLines/>
      <w:numPr>
        <w:numId w:val="7"/>
      </w:numPr>
      <w:tabs>
        <w:tab w:val="left" w:pos="-786"/>
        <w:tab w:val="left" w:pos="-426"/>
      </w:tabs>
      <w:spacing w:before="220" w:after="120" w:line="312" w:lineRule="exact"/>
      <w:ind w:left="-284" w:right="-348" w:hanging="283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01726"/>
    <w:pPr>
      <w:keepNext/>
      <w:keepLines/>
      <w:spacing w:before="26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01726"/>
    <w:pPr>
      <w:spacing w:after="0" w:line="240" w:lineRule="auto"/>
      <w:ind w:left="-1638" w:right="-1538"/>
    </w:pPr>
    <w:rPr>
      <w:rFonts w:ascii="Aimo Sans Medium" w:hAnsi="Aimo Sans Medium"/>
      <w:sz w:val="17"/>
    </w:rPr>
  </w:style>
  <w:style w:type="character" w:customStyle="1" w:styleId="HeaderChar">
    <w:name w:val="Header Char"/>
    <w:basedOn w:val="DefaultParagraphFont"/>
    <w:link w:val="Header"/>
    <w:rsid w:val="005E7958"/>
    <w:rPr>
      <w:rFonts w:ascii="Aimo Sans Medium" w:hAnsi="Aimo Sans Medium"/>
      <w:sz w:val="17"/>
    </w:rPr>
  </w:style>
  <w:style w:type="paragraph" w:styleId="Footer">
    <w:name w:val="footer"/>
    <w:basedOn w:val="Normal"/>
    <w:link w:val="FooterChar"/>
    <w:uiPriority w:val="99"/>
    <w:semiHidden/>
    <w:rsid w:val="005E7958"/>
    <w:pPr>
      <w:tabs>
        <w:tab w:val="center" w:pos="4536"/>
        <w:tab w:val="right" w:pos="9072"/>
      </w:tabs>
      <w:spacing w:after="0" w:line="240" w:lineRule="exact"/>
    </w:pPr>
    <w:rPr>
      <w:rFonts w:ascii="Aimo Sans Medium" w:hAnsi="Aimo Sans Medium"/>
      <w:sz w:val="17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E7958"/>
    <w:rPr>
      <w:rFonts w:ascii="Aimo Sans Medium" w:hAnsi="Aimo Sans Medium"/>
      <w:sz w:val="17"/>
    </w:rPr>
  </w:style>
  <w:style w:type="character" w:customStyle="1" w:styleId="Heading1Char">
    <w:name w:val="Heading 1 Char"/>
    <w:basedOn w:val="DefaultParagraphFont"/>
    <w:link w:val="Heading1"/>
    <w:uiPriority w:val="9"/>
    <w:rsid w:val="00B01726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7759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table" w:styleId="TableGrid">
    <w:name w:val="Table Grid"/>
    <w:basedOn w:val="TableNormal"/>
    <w:uiPriority w:val="39"/>
    <w:rsid w:val="006B2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ruta">
    <w:name w:val="Adressruta"/>
    <w:basedOn w:val="Normal"/>
    <w:rsid w:val="00F25120"/>
    <w:pPr>
      <w:spacing w:after="0"/>
    </w:pPr>
    <w:rPr>
      <w:rFonts w:ascii="Aimo Sans Medium" w:hAnsi="Aimo Sans Medium"/>
    </w:rPr>
  </w:style>
  <w:style w:type="paragraph" w:customStyle="1" w:styleId="Fretagsnamn">
    <w:name w:val="Företagsnamn"/>
    <w:basedOn w:val="Adressruta"/>
    <w:rsid w:val="006B254D"/>
    <w:rPr>
      <w:rFonts w:asciiTheme="minorHAnsi" w:hAnsiTheme="minorHAnsi"/>
      <w:b/>
    </w:rPr>
  </w:style>
  <w:style w:type="paragraph" w:styleId="Quote">
    <w:name w:val="Quote"/>
    <w:basedOn w:val="NormalIndent"/>
    <w:next w:val="Normal"/>
    <w:link w:val="QuoteChar"/>
    <w:uiPriority w:val="1"/>
    <w:qFormat/>
    <w:rsid w:val="00366547"/>
  </w:style>
  <w:style w:type="character" w:customStyle="1" w:styleId="QuoteChar">
    <w:name w:val="Quote Char"/>
    <w:basedOn w:val="DefaultParagraphFont"/>
    <w:link w:val="Quote"/>
    <w:uiPriority w:val="1"/>
    <w:rsid w:val="00366547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7958"/>
    <w:rPr>
      <w:rFonts w:asciiTheme="majorHAnsi" w:eastAsiaTheme="majorEastAsia" w:hAnsiTheme="majorHAnsi" w:cstheme="majorBidi"/>
      <w:b/>
      <w:color w:val="000000" w:themeColor="text1"/>
      <w:sz w:val="20"/>
      <w:szCs w:val="24"/>
    </w:rPr>
  </w:style>
  <w:style w:type="paragraph" w:customStyle="1" w:styleId="Medvnlighlsning">
    <w:name w:val="Med vänlig hälsning"/>
    <w:basedOn w:val="Heading3"/>
    <w:rsid w:val="00366547"/>
    <w:pPr>
      <w:spacing w:before="0" w:after="260"/>
    </w:pPr>
  </w:style>
  <w:style w:type="character" w:styleId="PlaceholderText">
    <w:name w:val="Placeholder Text"/>
    <w:basedOn w:val="DefaultParagraphFont"/>
    <w:uiPriority w:val="99"/>
    <w:semiHidden/>
    <w:rsid w:val="005E7958"/>
    <w:rPr>
      <w:color w:val="808080"/>
    </w:rPr>
  </w:style>
  <w:style w:type="paragraph" w:customStyle="1" w:styleId="Kursiv">
    <w:name w:val="Kursiv"/>
    <w:basedOn w:val="Normal"/>
    <w:rsid w:val="005E7958"/>
    <w:rPr>
      <w:i/>
      <w:iCs/>
    </w:rPr>
  </w:style>
  <w:style w:type="paragraph" w:styleId="NormalIndent">
    <w:name w:val="Normal Indent"/>
    <w:basedOn w:val="Normal"/>
    <w:rsid w:val="00366547"/>
    <w:pPr>
      <w:ind w:left="714"/>
    </w:pPr>
  </w:style>
  <w:style w:type="paragraph" w:styleId="ListParagraph">
    <w:name w:val="List Paragraph"/>
    <w:aliases w:val="Heading,List paragraph"/>
    <w:basedOn w:val="Normal"/>
    <w:link w:val="ListParagraphChar"/>
    <w:uiPriority w:val="34"/>
    <w:qFormat/>
    <w:rsid w:val="00D15144"/>
    <w:pPr>
      <w:spacing w:before="120" w:after="380"/>
      <w:ind w:left="720"/>
      <w:contextualSpacing/>
    </w:pPr>
  </w:style>
  <w:style w:type="paragraph" w:styleId="ListBullet">
    <w:name w:val="List Bullet"/>
    <w:basedOn w:val="ListParagraph"/>
    <w:rsid w:val="00366547"/>
    <w:pPr>
      <w:numPr>
        <w:numId w:val="3"/>
      </w:numPr>
    </w:pPr>
  </w:style>
  <w:style w:type="paragraph" w:customStyle="1" w:styleId="Avsndare">
    <w:name w:val="Avsändare"/>
    <w:basedOn w:val="Medvnlighlsning"/>
    <w:rsid w:val="00366547"/>
    <w:rPr>
      <w:rFonts w:ascii="Aimo Sans Medium" w:hAnsi="Aimo Sans Medium"/>
      <w:b w:val="0"/>
    </w:rPr>
  </w:style>
  <w:style w:type="character" w:styleId="Hyperlink">
    <w:name w:val="Hyperlink"/>
    <w:basedOn w:val="DefaultParagraphFont"/>
    <w:uiPriority w:val="99"/>
    <w:semiHidden/>
    <w:rsid w:val="00084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084D76"/>
    <w:rPr>
      <w:color w:val="605E5C"/>
      <w:shd w:val="clear" w:color="auto" w:fill="E1DFDD"/>
    </w:rPr>
  </w:style>
  <w:style w:type="paragraph" w:customStyle="1" w:styleId="Listpara">
    <w:name w:val="List para"/>
    <w:basedOn w:val="Subtitle"/>
    <w:link w:val="ListparaChar"/>
    <w:autoRedefine/>
    <w:qFormat/>
    <w:rsid w:val="00AC48CA"/>
    <w:pPr>
      <w:keepNext/>
      <w:keepLines/>
      <w:numPr>
        <w:numId w:val="5"/>
      </w:numPr>
      <w:spacing w:before="120" w:after="120" w:line="240" w:lineRule="auto"/>
      <w:ind w:left="0" w:right="77" w:hanging="567"/>
      <w:jc w:val="both"/>
    </w:pPr>
    <w:rPr>
      <w:rFonts w:eastAsia="Calibri" w:cs="Calibri"/>
      <w:bCs/>
      <w:color w:val="auto"/>
      <w:spacing w:val="0"/>
      <w:sz w:val="24"/>
      <w:szCs w:val="32"/>
      <w:lang w:eastAsia="sv-SE"/>
    </w:rPr>
  </w:style>
  <w:style w:type="paragraph" w:customStyle="1" w:styleId="header0">
    <w:name w:val="header0"/>
    <w:basedOn w:val="Normal"/>
    <w:qFormat/>
    <w:rsid w:val="00AA5865"/>
    <w:pPr>
      <w:keepNext/>
      <w:keepLines/>
      <w:tabs>
        <w:tab w:val="num" w:pos="360"/>
      </w:tabs>
      <w:spacing w:before="360" w:after="180" w:line="240" w:lineRule="auto"/>
      <w:ind w:left="567" w:right="567" w:hanging="567"/>
      <w:jc w:val="both"/>
    </w:pPr>
    <w:rPr>
      <w:rFonts w:eastAsia="Calibri" w:cs="Calibri"/>
      <w:b/>
      <w:color w:val="00B050"/>
      <w:sz w:val="28"/>
      <w:szCs w:val="28"/>
      <w:lang w:eastAsia="sv-SE"/>
    </w:rPr>
  </w:style>
  <w:style w:type="character" w:customStyle="1" w:styleId="ListParagraphChar">
    <w:name w:val="List Paragraph Char"/>
    <w:aliases w:val="Heading Char,List paragraph Char"/>
    <w:basedOn w:val="DefaultParagraphFont"/>
    <w:link w:val="ListParagraph"/>
    <w:uiPriority w:val="34"/>
    <w:rsid w:val="00D15144"/>
    <w:rPr>
      <w:sz w:val="20"/>
    </w:rPr>
  </w:style>
  <w:style w:type="character" w:customStyle="1" w:styleId="ListparaChar">
    <w:name w:val="List para Char"/>
    <w:basedOn w:val="ListParagraphChar"/>
    <w:link w:val="Listpara"/>
    <w:rsid w:val="00AC48CA"/>
    <w:rPr>
      <w:rFonts w:eastAsia="Calibri" w:cs="Calibri"/>
      <w:bCs/>
      <w:sz w:val="24"/>
      <w:szCs w:val="32"/>
      <w:lang w:eastAsia="sv-SE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360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60D9"/>
    <w:rPr>
      <w:rFonts w:eastAsiaTheme="minorEastAsia"/>
      <w:color w:val="5A5A5A" w:themeColor="text1" w:themeTint="A5"/>
      <w:spacing w:val="15"/>
    </w:rPr>
  </w:style>
  <w:style w:type="paragraph" w:styleId="Revision">
    <w:name w:val="Revision"/>
    <w:hidden/>
    <w:uiPriority w:val="99"/>
    <w:semiHidden/>
    <w:rsid w:val="003E2622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ssica.rosenberg\OneDrive%20-%20Aimo%20Park%20Sweden%20AB\Dokument\Jessica\MARKNAD\Brevmall\Aimo%20Park%20Letterhead%20Template%20S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18A12F91D6434984A2C727AF4BB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83190-8C6D-45B1-BE0F-94B605C9DB39}"/>
      </w:docPartPr>
      <w:docPartBody>
        <w:p w:rsidR="00846F2A" w:rsidRDefault="00185CC4" w:rsidP="00185CC4">
          <w:pPr>
            <w:pStyle w:val="A618A12F91D6434984A2C727AF4BB878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B16AA090C043CCB0432ED3F731D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D1305-C44A-4C7B-9282-C39D536AA29A}"/>
      </w:docPartPr>
      <w:docPartBody>
        <w:p w:rsidR="00846F2A" w:rsidRDefault="00185CC4" w:rsidP="00185CC4">
          <w:pPr>
            <w:pStyle w:val="72B16AA090C043CCB0432ED3F731D8B0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B5A538C81A4BC78741ACA61739B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06D7A-1E24-4D9D-B8C9-9CC386CA31DA}"/>
      </w:docPartPr>
      <w:docPartBody>
        <w:p w:rsidR="00846F2A" w:rsidRDefault="00185CC4" w:rsidP="00185CC4">
          <w:pPr>
            <w:pStyle w:val="ECB5A538C81A4BC78741ACA61739B13A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B399E75AE5431BA65C823D1C262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943BE-AADA-484F-88CC-27BE27780344}"/>
      </w:docPartPr>
      <w:docPartBody>
        <w:p w:rsidR="00846F2A" w:rsidRDefault="00185CC4" w:rsidP="00185CC4">
          <w:pPr>
            <w:pStyle w:val="06B399E75AE5431BA65C823D1C26239F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97E2968FE42A38CA5963EE24D3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F8FBC-502B-4CD1-BF96-F20ECC25E509}"/>
      </w:docPartPr>
      <w:docPartBody>
        <w:p w:rsidR="00846F2A" w:rsidRDefault="00185CC4" w:rsidP="00185CC4">
          <w:pPr>
            <w:pStyle w:val="E7297E2968FE42A38CA5963EE24D3EAB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F564CFCE044537842BD88E9D71A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8EB9E-1878-4331-8981-EA95FCFAF24B}"/>
      </w:docPartPr>
      <w:docPartBody>
        <w:p w:rsidR="00846F2A" w:rsidRDefault="00185CC4" w:rsidP="00185CC4">
          <w:pPr>
            <w:pStyle w:val="8DF564CFCE044537842BD88E9D71A5B8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B8AF3C14DF4CF8B8C68C01BDD9B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B2B2E-0206-40E4-8DA5-943997CF60A7}"/>
      </w:docPartPr>
      <w:docPartBody>
        <w:p w:rsidR="00846F2A" w:rsidRDefault="00185CC4" w:rsidP="00185CC4">
          <w:pPr>
            <w:pStyle w:val="12B8AF3C14DF4CF8B8C68C01BDD9BF92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0ED20AF20F405FB315737F71FCE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FED5A-DCD7-4781-B48C-FE6634246221}"/>
      </w:docPartPr>
      <w:docPartBody>
        <w:p w:rsidR="00846F2A" w:rsidRDefault="00185CC4" w:rsidP="00185CC4">
          <w:pPr>
            <w:pStyle w:val="510ED20AF20F405FB315737F71FCE72D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40D962FFE64A66BB09DB4E662DC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681DF-8774-4A28-AC3D-03AB81300109}"/>
      </w:docPartPr>
      <w:docPartBody>
        <w:p w:rsidR="00846F2A" w:rsidRDefault="00185CC4" w:rsidP="00185CC4">
          <w:pPr>
            <w:pStyle w:val="F740D962FFE64A66BB09DB4E662DCCD2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F9B3C45AC24D02A6345097634D1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3112E-646A-406C-ADAA-12870964561B}"/>
      </w:docPartPr>
      <w:docPartBody>
        <w:p w:rsidR="00846F2A" w:rsidRDefault="00185CC4" w:rsidP="00185CC4">
          <w:pPr>
            <w:pStyle w:val="34F9B3C45AC24D02A6345097634D12FD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1F4B556F5243BBB9E10B7A65C15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88DBF-35C0-4315-8070-542C666D9108}"/>
      </w:docPartPr>
      <w:docPartBody>
        <w:p w:rsidR="00846F2A" w:rsidRDefault="00185CC4" w:rsidP="00185CC4">
          <w:pPr>
            <w:pStyle w:val="B71F4B556F5243BBB9E10B7A65C15F2A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8F236CBC4646049EE408693917C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28CEB-539B-4550-A666-335F9136903C}"/>
      </w:docPartPr>
      <w:docPartBody>
        <w:p w:rsidR="00846F2A" w:rsidRDefault="00185CC4" w:rsidP="00185CC4">
          <w:pPr>
            <w:pStyle w:val="C38F236CBC4646049EE408693917C563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12062A3E1A40D8A02617CA76452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52D46-6A01-4B06-95A0-35E429302CDA}"/>
      </w:docPartPr>
      <w:docPartBody>
        <w:p w:rsidR="00846F2A" w:rsidRDefault="00185CC4" w:rsidP="00185CC4">
          <w:pPr>
            <w:pStyle w:val="6512062A3E1A40D8A02617CA7645249A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FBB1798015416CA2201E75AA7C8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3A977-CB8C-4C02-9F8B-28EF9B33996D}"/>
      </w:docPartPr>
      <w:docPartBody>
        <w:p w:rsidR="00846F2A" w:rsidRDefault="00185CC4" w:rsidP="00185CC4">
          <w:pPr>
            <w:pStyle w:val="F7FBB1798015416CA2201E75AA7C89C9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4D45FEADDB411E97DCC7F9A1556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9C42E-A7C6-482B-894D-7E0B71AD6F35}"/>
      </w:docPartPr>
      <w:docPartBody>
        <w:p w:rsidR="00846F2A" w:rsidRDefault="00185CC4" w:rsidP="00185CC4">
          <w:pPr>
            <w:pStyle w:val="4B4D45FEADDB411E97DCC7F9A155653E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514D68E96643EC85F07E8A3AE3D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2304-DBF9-4139-BAF3-C8EB25C9D5DD}"/>
      </w:docPartPr>
      <w:docPartBody>
        <w:p w:rsidR="00846F2A" w:rsidRDefault="00185CC4" w:rsidP="00185CC4">
          <w:pPr>
            <w:pStyle w:val="7D514D68E96643EC85F07E8A3AE3DEBE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6F83216B324C4B86A398A3BF6D3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3D337-6893-44FE-AD86-780E68D77F6F}"/>
      </w:docPartPr>
      <w:docPartBody>
        <w:p w:rsidR="00846F2A" w:rsidRDefault="00185CC4" w:rsidP="00185CC4">
          <w:pPr>
            <w:pStyle w:val="776F83216B324C4B86A398A3BF6D3071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A9632E92BD4D31974C4C6E1911E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CBDFA-4742-4913-A86B-062A6018A34F}"/>
      </w:docPartPr>
      <w:docPartBody>
        <w:p w:rsidR="00846F2A" w:rsidRDefault="00185CC4" w:rsidP="00185CC4">
          <w:pPr>
            <w:pStyle w:val="8BA9632E92BD4D31974C4C6E1911EFFA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2E03C3AF0944A781EF5008707AF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F8B79-9B0E-44D7-8252-CA2DD4AFC09C}"/>
      </w:docPartPr>
      <w:docPartBody>
        <w:p w:rsidR="00846F2A" w:rsidRDefault="00185CC4" w:rsidP="00185CC4">
          <w:pPr>
            <w:pStyle w:val="972E03C3AF0944A781EF5008707AF5F8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E9D55F71A341E4AD84CAC4D3633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F2E7B-E654-47B6-B353-EC30A8DD0116}"/>
      </w:docPartPr>
      <w:docPartBody>
        <w:p w:rsidR="00846F2A" w:rsidRDefault="00185CC4" w:rsidP="00185CC4">
          <w:pPr>
            <w:pStyle w:val="4EE9D55F71A341E4AD84CAC4D3633811"/>
          </w:pPr>
          <w:r w:rsidRPr="00365C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1B91EA10E54E619E24D8F990D7B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363C5-73D0-4382-A4B2-4460F1317923}"/>
      </w:docPartPr>
      <w:docPartBody>
        <w:p w:rsidR="00846F2A" w:rsidRDefault="00185CC4" w:rsidP="00185CC4">
          <w:pPr>
            <w:pStyle w:val="B71B91EA10E54E619E24D8F990D7BDA4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96466FE1C45EFA5E1435A56AD2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749F8-448C-4303-A8A1-0C39346F9D5C}"/>
      </w:docPartPr>
      <w:docPartBody>
        <w:p w:rsidR="00846F2A" w:rsidRDefault="00185CC4" w:rsidP="00185CC4">
          <w:pPr>
            <w:pStyle w:val="EB296466FE1C45EFA5E1435A56AD256E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50EDD6E3894349A570E62E26640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072FE-1332-458F-9D4F-E87189A64E86}"/>
      </w:docPartPr>
      <w:docPartBody>
        <w:p w:rsidR="00846F2A" w:rsidRDefault="00185CC4" w:rsidP="00185CC4">
          <w:pPr>
            <w:pStyle w:val="C450EDD6E3894349A570E62E266407C9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2C611B26E540A5B3569C0B6D215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2C279-F400-40C9-93BC-A6C982BCC009}"/>
      </w:docPartPr>
      <w:docPartBody>
        <w:p w:rsidR="00846F2A" w:rsidRDefault="00185CC4" w:rsidP="00185CC4">
          <w:pPr>
            <w:pStyle w:val="DB2C611B26E540A5B3569C0B6D215E4D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DE3202F49441468BFECFA0CCEF6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281D2-5160-42E1-A62F-43A3F11102C1}"/>
      </w:docPartPr>
      <w:docPartBody>
        <w:p w:rsidR="00846F2A" w:rsidRDefault="00185CC4" w:rsidP="00185CC4">
          <w:pPr>
            <w:pStyle w:val="8CDE3202F49441468BFECFA0CCEF6652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0F480CFE5341F89FA043A4DC1CC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6C197-9E4E-46C3-BA35-5C9EB87248B5}"/>
      </w:docPartPr>
      <w:docPartBody>
        <w:p w:rsidR="00846F2A" w:rsidRDefault="00185CC4" w:rsidP="00185CC4">
          <w:pPr>
            <w:pStyle w:val="090F480CFE5341F89FA043A4DC1CC5F1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90A313174B44678A90BA3B4BC53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139B1-72F6-4111-9DAD-0A9932F71B59}"/>
      </w:docPartPr>
      <w:docPartBody>
        <w:p w:rsidR="00846F2A" w:rsidRDefault="00185CC4" w:rsidP="00185CC4">
          <w:pPr>
            <w:pStyle w:val="7E90A313174B44678A90BA3B4BC53DE1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B2FC2F9D0C4CCDA69E257C811B7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2AD3E-D3CC-491D-9629-659E3EB09868}"/>
      </w:docPartPr>
      <w:docPartBody>
        <w:p w:rsidR="00846F2A" w:rsidRDefault="00185CC4" w:rsidP="00185CC4">
          <w:pPr>
            <w:pStyle w:val="CBB2FC2F9D0C4CCDA69E257C811B7296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75BEA554A4993858B8964CDE48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CABF0-E35F-41F7-899D-7F429546D9F6}"/>
      </w:docPartPr>
      <w:docPartBody>
        <w:p w:rsidR="00846F2A" w:rsidRDefault="00185CC4" w:rsidP="00185CC4">
          <w:pPr>
            <w:pStyle w:val="81675BEA554A4993858B8964CDE48354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A80CFE1F9E46D2B67C59D141A3E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A3C78-3A45-4899-8754-5D200951A516}"/>
      </w:docPartPr>
      <w:docPartBody>
        <w:p w:rsidR="00846F2A" w:rsidRDefault="00185CC4" w:rsidP="00185CC4">
          <w:pPr>
            <w:pStyle w:val="20A80CFE1F9E46D2B67C59D141A3EAAF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6A30FA837E480FBA064997AF566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EFCB2-34F9-438D-8AAA-F2874411FE16}"/>
      </w:docPartPr>
      <w:docPartBody>
        <w:p w:rsidR="00846F2A" w:rsidRDefault="00185CC4" w:rsidP="00185CC4">
          <w:pPr>
            <w:pStyle w:val="986A30FA837E480FBA064997AF5669A2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2DA87E93A8478EA160C16762357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09D46-6C30-4C85-9410-A411B653CD76}"/>
      </w:docPartPr>
      <w:docPartBody>
        <w:p w:rsidR="00846F2A" w:rsidRDefault="00185CC4" w:rsidP="00185CC4">
          <w:pPr>
            <w:pStyle w:val="0F2DA87E93A8478EA160C167623575A8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BA7D6A0D53415EADE00260F77AA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3E0D7-F5AB-486A-B54C-D011EC1313E8}"/>
      </w:docPartPr>
      <w:docPartBody>
        <w:p w:rsidR="00846F2A" w:rsidRDefault="00185CC4" w:rsidP="00185CC4">
          <w:pPr>
            <w:pStyle w:val="B5BA7D6A0D53415EADE00260F77AABE6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FE068B44B24F82A3FAC1E3C501C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D755D-37EB-4A7E-A985-CB05815DE4E7}"/>
      </w:docPartPr>
      <w:docPartBody>
        <w:p w:rsidR="00846F2A" w:rsidRDefault="00185CC4" w:rsidP="00185CC4">
          <w:pPr>
            <w:pStyle w:val="5BFE068B44B24F82A3FAC1E3C501CE92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19317124C345CB998C2F356D63A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E51E9-2EA8-4137-9807-93ABD5B0565F}"/>
      </w:docPartPr>
      <w:docPartBody>
        <w:p w:rsidR="00846F2A" w:rsidRDefault="00185CC4" w:rsidP="00185CC4">
          <w:pPr>
            <w:pStyle w:val="7819317124C345CB998C2F356D63A91A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05256DBA7E4E08AA616A1F14EFA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259BE-2543-47A5-8050-30B275EA1AA2}"/>
      </w:docPartPr>
      <w:docPartBody>
        <w:p w:rsidR="00846F2A" w:rsidRDefault="00185CC4" w:rsidP="00185CC4">
          <w:pPr>
            <w:pStyle w:val="C805256DBA7E4E08AA616A1F14EFA77E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28CD6170B84A7BAB99A22D179FC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93ACD-F782-42B9-ACB4-D6D1575FA116}"/>
      </w:docPartPr>
      <w:docPartBody>
        <w:p w:rsidR="00846F2A" w:rsidRDefault="00185CC4" w:rsidP="00185CC4">
          <w:pPr>
            <w:pStyle w:val="F928CD6170B84A7BAB99A22D179FCFC4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DF1D871AA492F931294B323D8E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BD6CF-A884-4C11-A2B2-BB365009DDD1}"/>
      </w:docPartPr>
      <w:docPartBody>
        <w:p w:rsidR="00846F2A" w:rsidRDefault="00185CC4" w:rsidP="00185CC4">
          <w:pPr>
            <w:pStyle w:val="82ADF1D871AA492F931294B323D8EDDB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18EE12BDCE4E7FB58EEE507EBC3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66675-CDD8-48EA-BC00-6BAF1E1108C0}"/>
      </w:docPartPr>
      <w:docPartBody>
        <w:p w:rsidR="00846F2A" w:rsidRDefault="00185CC4" w:rsidP="00185CC4">
          <w:pPr>
            <w:pStyle w:val="6218EE12BDCE4E7FB58EEE507EBC3127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E1439766534C6C9F86E37D02F2A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6194B-D5A8-4785-B956-C29571EBC9D6}"/>
      </w:docPartPr>
      <w:docPartBody>
        <w:p w:rsidR="00846F2A" w:rsidRDefault="00185CC4" w:rsidP="00185CC4">
          <w:pPr>
            <w:pStyle w:val="69E1439766534C6C9F86E37D02F2AFF2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E4065202AE4B9A835AFCC3FEB89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21E14-4D74-450D-B52A-D130826998E3}"/>
      </w:docPartPr>
      <w:docPartBody>
        <w:p w:rsidR="00846F2A" w:rsidRDefault="00185CC4" w:rsidP="00185CC4">
          <w:pPr>
            <w:pStyle w:val="2DE4065202AE4B9A835AFCC3FEB8971E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D921541D744D469E49BCE820D32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3ECA8-E289-4DE5-846C-12CD6C40E930}"/>
      </w:docPartPr>
      <w:docPartBody>
        <w:p w:rsidR="00846F2A" w:rsidRDefault="00185CC4" w:rsidP="00185CC4">
          <w:pPr>
            <w:pStyle w:val="58D921541D744D469E49BCE820D320C6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5CEA55D4094E9BBD28DF68D3C2C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D16EE-E6C1-40E4-BA1F-12AA33EA2980}"/>
      </w:docPartPr>
      <w:docPartBody>
        <w:p w:rsidR="00000000" w:rsidRDefault="00846F2A" w:rsidP="00846F2A">
          <w:pPr>
            <w:pStyle w:val="B65CEA55D4094E9BBD28DF68D3C2CE1B"/>
          </w:pPr>
          <w:r w:rsidRPr="00CF47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imo Sans">
    <w:panose1 w:val="020B0502020204020303"/>
    <w:charset w:val="00"/>
    <w:family w:val="swiss"/>
    <w:notTrueType/>
    <w:pitch w:val="variable"/>
    <w:sig w:usb0="8000002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imo Sans Medium">
    <w:panose1 w:val="020B0502020204020303"/>
    <w:charset w:val="00"/>
    <w:family w:val="swiss"/>
    <w:notTrueType/>
    <w:pitch w:val="variable"/>
    <w:sig w:usb0="8000002F" w:usb1="4000204A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C4"/>
    <w:rsid w:val="00003D15"/>
    <w:rsid w:val="00185CC4"/>
    <w:rsid w:val="003E3E80"/>
    <w:rsid w:val="006445E4"/>
    <w:rsid w:val="00846F2A"/>
    <w:rsid w:val="00A2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6F2A"/>
    <w:rPr>
      <w:color w:val="808080"/>
    </w:rPr>
  </w:style>
  <w:style w:type="paragraph" w:customStyle="1" w:styleId="A618A12F91D6434984A2C727AF4BB878">
    <w:name w:val="A618A12F91D6434984A2C727AF4BB878"/>
    <w:rsid w:val="00185CC4"/>
  </w:style>
  <w:style w:type="paragraph" w:customStyle="1" w:styleId="72B16AA090C043CCB0432ED3F731D8B0">
    <w:name w:val="72B16AA090C043CCB0432ED3F731D8B0"/>
    <w:rsid w:val="00185CC4"/>
  </w:style>
  <w:style w:type="paragraph" w:customStyle="1" w:styleId="012A6C2B365C4E24AB71D5D7135FD196">
    <w:name w:val="012A6C2B365C4E24AB71D5D7135FD196"/>
    <w:rsid w:val="00185CC4"/>
  </w:style>
  <w:style w:type="paragraph" w:customStyle="1" w:styleId="7AEA561D766E4190A3647D0199DF69AB">
    <w:name w:val="7AEA561D766E4190A3647D0199DF69AB"/>
    <w:rsid w:val="00185CC4"/>
  </w:style>
  <w:style w:type="paragraph" w:customStyle="1" w:styleId="8EE44C5139484AA79E3B49A682C7936F">
    <w:name w:val="8EE44C5139484AA79E3B49A682C7936F"/>
    <w:rsid w:val="00185CC4"/>
  </w:style>
  <w:style w:type="paragraph" w:customStyle="1" w:styleId="B32EF565386B4A5AB0249976F8C8D68B">
    <w:name w:val="B32EF565386B4A5AB0249976F8C8D68B"/>
    <w:rsid w:val="00185CC4"/>
  </w:style>
  <w:style w:type="paragraph" w:customStyle="1" w:styleId="D3EA7FC8F2684CF9921067D852246016">
    <w:name w:val="D3EA7FC8F2684CF9921067D852246016"/>
    <w:rsid w:val="00185CC4"/>
  </w:style>
  <w:style w:type="paragraph" w:customStyle="1" w:styleId="503EDD3D6A7C4034A27C618583E5C611">
    <w:name w:val="503EDD3D6A7C4034A27C618583E5C611"/>
    <w:rsid w:val="00185CC4"/>
  </w:style>
  <w:style w:type="paragraph" w:customStyle="1" w:styleId="F9FCACD28FD8486CBB60A1506961AB45">
    <w:name w:val="F9FCACD28FD8486CBB60A1506961AB45"/>
    <w:rsid w:val="00185CC4"/>
  </w:style>
  <w:style w:type="paragraph" w:customStyle="1" w:styleId="140009D8338B4BB7A44C16F42BBE6A0D">
    <w:name w:val="140009D8338B4BB7A44C16F42BBE6A0D"/>
    <w:rsid w:val="00185CC4"/>
  </w:style>
  <w:style w:type="paragraph" w:customStyle="1" w:styleId="A1F404161531436CB7D137BF3E25F03B">
    <w:name w:val="A1F404161531436CB7D137BF3E25F03B"/>
    <w:rsid w:val="00185CC4"/>
  </w:style>
  <w:style w:type="paragraph" w:customStyle="1" w:styleId="4267DB9033FA435DBE2D379CB12C6D19">
    <w:name w:val="4267DB9033FA435DBE2D379CB12C6D19"/>
    <w:rsid w:val="00185CC4"/>
  </w:style>
  <w:style w:type="paragraph" w:customStyle="1" w:styleId="ECB5A538C81A4BC78741ACA61739B13A">
    <w:name w:val="ECB5A538C81A4BC78741ACA61739B13A"/>
    <w:rsid w:val="00185CC4"/>
  </w:style>
  <w:style w:type="paragraph" w:customStyle="1" w:styleId="06B399E75AE5431BA65C823D1C26239F">
    <w:name w:val="06B399E75AE5431BA65C823D1C26239F"/>
    <w:rsid w:val="00185CC4"/>
  </w:style>
  <w:style w:type="paragraph" w:customStyle="1" w:styleId="E7297E2968FE42A38CA5963EE24D3EAB">
    <w:name w:val="E7297E2968FE42A38CA5963EE24D3EAB"/>
    <w:rsid w:val="00185CC4"/>
  </w:style>
  <w:style w:type="paragraph" w:customStyle="1" w:styleId="8DF564CFCE044537842BD88E9D71A5B8">
    <w:name w:val="8DF564CFCE044537842BD88E9D71A5B8"/>
    <w:rsid w:val="00185CC4"/>
  </w:style>
  <w:style w:type="paragraph" w:customStyle="1" w:styleId="12B8AF3C14DF4CF8B8C68C01BDD9BF92">
    <w:name w:val="12B8AF3C14DF4CF8B8C68C01BDD9BF92"/>
    <w:rsid w:val="00185CC4"/>
  </w:style>
  <w:style w:type="paragraph" w:customStyle="1" w:styleId="52453A58806E452586E250B4522FEE16">
    <w:name w:val="52453A58806E452586E250B4522FEE16"/>
    <w:rsid w:val="00185CC4"/>
  </w:style>
  <w:style w:type="paragraph" w:customStyle="1" w:styleId="D5864DDE57224D39A66198C5E64F5D07">
    <w:name w:val="D5864DDE57224D39A66198C5E64F5D07"/>
    <w:rsid w:val="00185CC4"/>
  </w:style>
  <w:style w:type="paragraph" w:customStyle="1" w:styleId="7F0FF537B5504214A82A21A483BCDC3A">
    <w:name w:val="7F0FF537B5504214A82A21A483BCDC3A"/>
    <w:rsid w:val="00185CC4"/>
  </w:style>
  <w:style w:type="paragraph" w:customStyle="1" w:styleId="005D9D95BEF84DA3A25F661047CF2551">
    <w:name w:val="005D9D95BEF84DA3A25F661047CF2551"/>
    <w:rsid w:val="00185CC4"/>
  </w:style>
  <w:style w:type="paragraph" w:customStyle="1" w:styleId="C7E8805E0774492582B7BD2DDC536A07">
    <w:name w:val="C7E8805E0774492582B7BD2DDC536A07"/>
    <w:rsid w:val="00185CC4"/>
  </w:style>
  <w:style w:type="paragraph" w:customStyle="1" w:styleId="189CD0B31ED54A65A582F4E6A65B771F">
    <w:name w:val="189CD0B31ED54A65A582F4E6A65B771F"/>
    <w:rsid w:val="00185CC4"/>
  </w:style>
  <w:style w:type="paragraph" w:customStyle="1" w:styleId="23CD52D4F2DE4A669758CB6FA5AC4AE3">
    <w:name w:val="23CD52D4F2DE4A669758CB6FA5AC4AE3"/>
    <w:rsid w:val="00185CC4"/>
  </w:style>
  <w:style w:type="paragraph" w:customStyle="1" w:styleId="B672E6A87FF84428A0C0F225521E50D6">
    <w:name w:val="B672E6A87FF84428A0C0F225521E50D6"/>
    <w:rsid w:val="00185CC4"/>
  </w:style>
  <w:style w:type="paragraph" w:customStyle="1" w:styleId="2BC0144696804FBF8C3185D8E3E8EE5B">
    <w:name w:val="2BC0144696804FBF8C3185D8E3E8EE5B"/>
    <w:rsid w:val="00185CC4"/>
  </w:style>
  <w:style w:type="paragraph" w:customStyle="1" w:styleId="A0ED0348CF854E7197FC903B01E39236">
    <w:name w:val="A0ED0348CF854E7197FC903B01E39236"/>
    <w:rsid w:val="00185CC4"/>
  </w:style>
  <w:style w:type="paragraph" w:customStyle="1" w:styleId="68E8AED74B35444D87E827484E0AA9A9">
    <w:name w:val="68E8AED74B35444D87E827484E0AA9A9"/>
    <w:rsid w:val="00185CC4"/>
  </w:style>
  <w:style w:type="paragraph" w:customStyle="1" w:styleId="87B4B42A9A8340119851250C88E58485">
    <w:name w:val="87B4B42A9A8340119851250C88E58485"/>
    <w:rsid w:val="00185CC4"/>
  </w:style>
  <w:style w:type="paragraph" w:customStyle="1" w:styleId="0920DACB0603439286A721F9FF610BBA">
    <w:name w:val="0920DACB0603439286A721F9FF610BBA"/>
    <w:rsid w:val="00185CC4"/>
  </w:style>
  <w:style w:type="paragraph" w:customStyle="1" w:styleId="C49DEF0507A7455FB012472B99510B3A">
    <w:name w:val="C49DEF0507A7455FB012472B99510B3A"/>
    <w:rsid w:val="00185CC4"/>
  </w:style>
  <w:style w:type="paragraph" w:customStyle="1" w:styleId="8EC8E5DD2C1D4AA984EE373B13B810D5">
    <w:name w:val="8EC8E5DD2C1D4AA984EE373B13B810D5"/>
    <w:rsid w:val="00185CC4"/>
  </w:style>
  <w:style w:type="paragraph" w:customStyle="1" w:styleId="1436875CD9054845A3CECEC3D607965A">
    <w:name w:val="1436875CD9054845A3CECEC3D607965A"/>
    <w:rsid w:val="00185CC4"/>
  </w:style>
  <w:style w:type="paragraph" w:customStyle="1" w:styleId="64968FFC9C0B4FCDADCEBF85801D3762">
    <w:name w:val="64968FFC9C0B4FCDADCEBF85801D3762"/>
    <w:rsid w:val="00185CC4"/>
  </w:style>
  <w:style w:type="paragraph" w:customStyle="1" w:styleId="F32C541E764144B387333224ED574F56">
    <w:name w:val="F32C541E764144B387333224ED574F56"/>
    <w:rsid w:val="00185CC4"/>
  </w:style>
  <w:style w:type="paragraph" w:customStyle="1" w:styleId="50466BE599A4467E93074570B1F53692">
    <w:name w:val="50466BE599A4467E93074570B1F53692"/>
    <w:rsid w:val="00185CC4"/>
  </w:style>
  <w:style w:type="paragraph" w:customStyle="1" w:styleId="BC05F322CB71440785DA44D0DBA89888">
    <w:name w:val="BC05F322CB71440785DA44D0DBA89888"/>
    <w:rsid w:val="00185CC4"/>
  </w:style>
  <w:style w:type="paragraph" w:customStyle="1" w:styleId="49DFD1A6F35C4C9CB5C4E4346D4B0709">
    <w:name w:val="49DFD1A6F35C4C9CB5C4E4346D4B0709"/>
    <w:rsid w:val="00185CC4"/>
  </w:style>
  <w:style w:type="paragraph" w:customStyle="1" w:styleId="66613B6AEAB243EE8EBFEC0BDFAD5718">
    <w:name w:val="66613B6AEAB243EE8EBFEC0BDFAD5718"/>
    <w:rsid w:val="00185CC4"/>
  </w:style>
  <w:style w:type="paragraph" w:customStyle="1" w:styleId="35103ABB8D8447AEAF154654A2A8815F">
    <w:name w:val="35103ABB8D8447AEAF154654A2A8815F"/>
    <w:rsid w:val="00185CC4"/>
  </w:style>
  <w:style w:type="paragraph" w:customStyle="1" w:styleId="3508568316EF4795A337D83A6A524AFB">
    <w:name w:val="3508568316EF4795A337D83A6A524AFB"/>
    <w:rsid w:val="00185CC4"/>
  </w:style>
  <w:style w:type="paragraph" w:customStyle="1" w:styleId="9320B1788CEB494AA10D63E6F837C150">
    <w:name w:val="9320B1788CEB494AA10D63E6F837C150"/>
    <w:rsid w:val="00185CC4"/>
  </w:style>
  <w:style w:type="paragraph" w:customStyle="1" w:styleId="510ED20AF20F405FB315737F71FCE72D">
    <w:name w:val="510ED20AF20F405FB315737F71FCE72D"/>
    <w:rsid w:val="00185CC4"/>
  </w:style>
  <w:style w:type="paragraph" w:customStyle="1" w:styleId="F740D962FFE64A66BB09DB4E662DCCD2">
    <w:name w:val="F740D962FFE64A66BB09DB4E662DCCD2"/>
    <w:rsid w:val="00185CC4"/>
  </w:style>
  <w:style w:type="paragraph" w:customStyle="1" w:styleId="34F9B3C45AC24D02A6345097634D12FD">
    <w:name w:val="34F9B3C45AC24D02A6345097634D12FD"/>
    <w:rsid w:val="00185CC4"/>
  </w:style>
  <w:style w:type="paragraph" w:customStyle="1" w:styleId="B71F4B556F5243BBB9E10B7A65C15F2A">
    <w:name w:val="B71F4B556F5243BBB9E10B7A65C15F2A"/>
    <w:rsid w:val="00185CC4"/>
  </w:style>
  <w:style w:type="paragraph" w:customStyle="1" w:styleId="C38F236CBC4646049EE408693917C563">
    <w:name w:val="C38F236CBC4646049EE408693917C563"/>
    <w:rsid w:val="00185CC4"/>
  </w:style>
  <w:style w:type="paragraph" w:customStyle="1" w:styleId="6512062A3E1A40D8A02617CA7645249A">
    <w:name w:val="6512062A3E1A40D8A02617CA7645249A"/>
    <w:rsid w:val="00185CC4"/>
  </w:style>
  <w:style w:type="paragraph" w:customStyle="1" w:styleId="F7FBB1798015416CA2201E75AA7C89C9">
    <w:name w:val="F7FBB1798015416CA2201E75AA7C89C9"/>
    <w:rsid w:val="00185CC4"/>
  </w:style>
  <w:style w:type="paragraph" w:customStyle="1" w:styleId="4B4D45FEADDB411E97DCC7F9A155653E">
    <w:name w:val="4B4D45FEADDB411E97DCC7F9A155653E"/>
    <w:rsid w:val="00185CC4"/>
  </w:style>
  <w:style w:type="paragraph" w:customStyle="1" w:styleId="7D514D68E96643EC85F07E8A3AE3DEBE">
    <w:name w:val="7D514D68E96643EC85F07E8A3AE3DEBE"/>
    <w:rsid w:val="00185CC4"/>
  </w:style>
  <w:style w:type="paragraph" w:customStyle="1" w:styleId="776F83216B324C4B86A398A3BF6D3071">
    <w:name w:val="776F83216B324C4B86A398A3BF6D3071"/>
    <w:rsid w:val="00185CC4"/>
  </w:style>
  <w:style w:type="paragraph" w:customStyle="1" w:styleId="8BA9632E92BD4D31974C4C6E1911EFFA">
    <w:name w:val="8BA9632E92BD4D31974C4C6E1911EFFA"/>
    <w:rsid w:val="00185CC4"/>
  </w:style>
  <w:style w:type="paragraph" w:customStyle="1" w:styleId="972E03C3AF0944A781EF5008707AF5F8">
    <w:name w:val="972E03C3AF0944A781EF5008707AF5F8"/>
    <w:rsid w:val="00185CC4"/>
  </w:style>
  <w:style w:type="paragraph" w:customStyle="1" w:styleId="4EE9D55F71A341E4AD84CAC4D3633811">
    <w:name w:val="4EE9D55F71A341E4AD84CAC4D3633811"/>
    <w:rsid w:val="00185CC4"/>
  </w:style>
  <w:style w:type="paragraph" w:customStyle="1" w:styleId="B71B91EA10E54E619E24D8F990D7BDA4">
    <w:name w:val="B71B91EA10E54E619E24D8F990D7BDA4"/>
    <w:rsid w:val="00185CC4"/>
  </w:style>
  <w:style w:type="paragraph" w:customStyle="1" w:styleId="EB296466FE1C45EFA5E1435A56AD256E">
    <w:name w:val="EB296466FE1C45EFA5E1435A56AD256E"/>
    <w:rsid w:val="00185CC4"/>
  </w:style>
  <w:style w:type="paragraph" w:customStyle="1" w:styleId="C450EDD6E3894349A570E62E266407C9">
    <w:name w:val="C450EDD6E3894349A570E62E266407C9"/>
    <w:rsid w:val="00185CC4"/>
  </w:style>
  <w:style w:type="paragraph" w:customStyle="1" w:styleId="DB2C611B26E540A5B3569C0B6D215E4D">
    <w:name w:val="DB2C611B26E540A5B3569C0B6D215E4D"/>
    <w:rsid w:val="00185CC4"/>
  </w:style>
  <w:style w:type="paragraph" w:customStyle="1" w:styleId="8CDE3202F49441468BFECFA0CCEF6652">
    <w:name w:val="8CDE3202F49441468BFECFA0CCEF6652"/>
    <w:rsid w:val="00185CC4"/>
  </w:style>
  <w:style w:type="paragraph" w:customStyle="1" w:styleId="090F480CFE5341F89FA043A4DC1CC5F1">
    <w:name w:val="090F480CFE5341F89FA043A4DC1CC5F1"/>
    <w:rsid w:val="00185CC4"/>
  </w:style>
  <w:style w:type="paragraph" w:customStyle="1" w:styleId="7E90A313174B44678A90BA3B4BC53DE1">
    <w:name w:val="7E90A313174B44678A90BA3B4BC53DE1"/>
    <w:rsid w:val="00185CC4"/>
  </w:style>
  <w:style w:type="paragraph" w:customStyle="1" w:styleId="CBB2FC2F9D0C4CCDA69E257C811B7296">
    <w:name w:val="CBB2FC2F9D0C4CCDA69E257C811B7296"/>
    <w:rsid w:val="00185CC4"/>
  </w:style>
  <w:style w:type="paragraph" w:customStyle="1" w:styleId="5C816181AEB94B50941F54CD44DB6AD5">
    <w:name w:val="5C816181AEB94B50941F54CD44DB6AD5"/>
    <w:rsid w:val="00185CC4"/>
  </w:style>
  <w:style w:type="paragraph" w:customStyle="1" w:styleId="81675BEA554A4993858B8964CDE48354">
    <w:name w:val="81675BEA554A4993858B8964CDE48354"/>
    <w:rsid w:val="00185CC4"/>
  </w:style>
  <w:style w:type="paragraph" w:customStyle="1" w:styleId="20A80CFE1F9E46D2B67C59D141A3EAAF">
    <w:name w:val="20A80CFE1F9E46D2B67C59D141A3EAAF"/>
    <w:rsid w:val="00185CC4"/>
  </w:style>
  <w:style w:type="paragraph" w:customStyle="1" w:styleId="986A30FA837E480FBA064997AF5669A2">
    <w:name w:val="986A30FA837E480FBA064997AF5669A2"/>
    <w:rsid w:val="00185CC4"/>
  </w:style>
  <w:style w:type="paragraph" w:customStyle="1" w:styleId="0F2DA87E93A8478EA160C167623575A8">
    <w:name w:val="0F2DA87E93A8478EA160C167623575A8"/>
    <w:rsid w:val="00185CC4"/>
  </w:style>
  <w:style w:type="paragraph" w:customStyle="1" w:styleId="F2C168FA309A4C71B3065F05C01C2ADE">
    <w:name w:val="F2C168FA309A4C71B3065F05C01C2ADE"/>
    <w:rsid w:val="00185CC4"/>
  </w:style>
  <w:style w:type="paragraph" w:customStyle="1" w:styleId="68A4EA38982C414D8423274E760AFCC9">
    <w:name w:val="68A4EA38982C414D8423274E760AFCC9"/>
    <w:rsid w:val="00185CC4"/>
  </w:style>
  <w:style w:type="paragraph" w:customStyle="1" w:styleId="B5BA7D6A0D53415EADE00260F77AABE6">
    <w:name w:val="B5BA7D6A0D53415EADE00260F77AABE6"/>
    <w:rsid w:val="00185CC4"/>
  </w:style>
  <w:style w:type="paragraph" w:customStyle="1" w:styleId="5BFE068B44B24F82A3FAC1E3C501CE92">
    <w:name w:val="5BFE068B44B24F82A3FAC1E3C501CE92"/>
    <w:rsid w:val="00185CC4"/>
  </w:style>
  <w:style w:type="paragraph" w:customStyle="1" w:styleId="7819317124C345CB998C2F356D63A91A">
    <w:name w:val="7819317124C345CB998C2F356D63A91A"/>
    <w:rsid w:val="00185CC4"/>
  </w:style>
  <w:style w:type="paragraph" w:customStyle="1" w:styleId="C805256DBA7E4E08AA616A1F14EFA77E">
    <w:name w:val="C805256DBA7E4E08AA616A1F14EFA77E"/>
    <w:rsid w:val="00185CC4"/>
  </w:style>
  <w:style w:type="paragraph" w:customStyle="1" w:styleId="F928CD6170B84A7BAB99A22D179FCFC4">
    <w:name w:val="F928CD6170B84A7BAB99A22D179FCFC4"/>
    <w:rsid w:val="00185CC4"/>
  </w:style>
  <w:style w:type="paragraph" w:customStyle="1" w:styleId="82ADF1D871AA492F931294B323D8EDDB">
    <w:name w:val="82ADF1D871AA492F931294B323D8EDDB"/>
    <w:rsid w:val="00185CC4"/>
  </w:style>
  <w:style w:type="paragraph" w:customStyle="1" w:styleId="6218EE12BDCE4E7FB58EEE507EBC3127">
    <w:name w:val="6218EE12BDCE4E7FB58EEE507EBC3127"/>
    <w:rsid w:val="00185CC4"/>
  </w:style>
  <w:style w:type="paragraph" w:customStyle="1" w:styleId="69E1439766534C6C9F86E37D02F2AFF2">
    <w:name w:val="69E1439766534C6C9F86E37D02F2AFF2"/>
    <w:rsid w:val="00185CC4"/>
  </w:style>
  <w:style w:type="paragraph" w:customStyle="1" w:styleId="2DE4065202AE4B9A835AFCC3FEB8971E">
    <w:name w:val="2DE4065202AE4B9A835AFCC3FEB8971E"/>
    <w:rsid w:val="00185CC4"/>
  </w:style>
  <w:style w:type="paragraph" w:customStyle="1" w:styleId="58D921541D744D469E49BCE820D320C6">
    <w:name w:val="58D921541D744D469E49BCE820D320C6"/>
    <w:rsid w:val="00185CC4"/>
  </w:style>
  <w:style w:type="paragraph" w:customStyle="1" w:styleId="B65CEA55D4094E9BBD28DF68D3C2CE1B">
    <w:name w:val="B65CEA55D4094E9BBD28DF68D3C2CE1B"/>
    <w:rsid w:val="00846F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imo">
  <a:themeElements>
    <a:clrScheme name="AimoPark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D5DCDC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npassat 57">
      <a:majorFont>
        <a:latin typeface="Aimo Sans"/>
        <a:ea typeface=""/>
        <a:cs typeface=""/>
      </a:majorFont>
      <a:minorFont>
        <a:latin typeface="Aimo Sans"/>
        <a:ea typeface=""/>
        <a:cs typeface=""/>
      </a:minorFont>
    </a:fontScheme>
    <a:fmtScheme name="Office-tem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400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400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imo" id="{2F42BA4E-5369-44BE-8FB3-BD24AA4556C4}" vid="{555C09DE-68C9-4CB4-80A1-A0EEB3F6720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5767c-6fe3-437f-be9f-29c51bb7e5fd">
      <Terms xmlns="http://schemas.microsoft.com/office/infopath/2007/PartnerControls"/>
    </lcf76f155ced4ddcb4097134ff3c332f>
    <TaxCatchAll xmlns="ef85cb94-a320-41ea-a253-9f40793ef9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95606185A549408C729ECED2A0CC84" ma:contentTypeVersion="16" ma:contentTypeDescription="Skapa ett nytt dokument." ma:contentTypeScope="" ma:versionID="6f1a077f263c0cd5549e9083da28606f">
  <xsd:schema xmlns:xsd="http://www.w3.org/2001/XMLSchema" xmlns:xs="http://www.w3.org/2001/XMLSchema" xmlns:p="http://schemas.microsoft.com/office/2006/metadata/properties" xmlns:ns2="fc75767c-6fe3-437f-be9f-29c51bb7e5fd" xmlns:ns3="ef85cb94-a320-41ea-a253-9f40793ef9b8" targetNamespace="http://schemas.microsoft.com/office/2006/metadata/properties" ma:root="true" ma:fieldsID="acebb1cb18b9e3f718c596678fb5fff9" ns2:_="" ns3:_="">
    <xsd:import namespace="fc75767c-6fe3-437f-be9f-29c51bb7e5fd"/>
    <xsd:import namespace="ef85cb94-a320-41ea-a253-9f40793ef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5767c-6fe3-437f-be9f-29c51bb7e5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eringar" ma:readOnly="false" ma:fieldId="{5cf76f15-5ced-4ddc-b409-7134ff3c332f}" ma:taxonomyMulti="true" ma:sspId="9e3453a4-322c-4da2-b972-e822a276a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5cb94-a320-41ea-a253-9f40793ef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24f2e22-c9b1-4068-8112-ef4bf478f70f}" ma:internalName="TaxCatchAll" ma:showField="CatchAllData" ma:web="ef85cb94-a320-41ea-a253-9f40793ef9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964E5A-89B8-4785-B23E-FE1E1A0F3E82}">
  <ds:schemaRefs>
    <ds:schemaRef ds:uri="http://schemas.microsoft.com/office/2006/metadata/properties"/>
    <ds:schemaRef ds:uri="http://schemas.microsoft.com/office/infopath/2007/PartnerControls"/>
    <ds:schemaRef ds:uri="fc75767c-6fe3-437f-be9f-29c51bb7e5fd"/>
    <ds:schemaRef ds:uri="ef85cb94-a320-41ea-a253-9f40793ef9b8"/>
  </ds:schemaRefs>
</ds:datastoreItem>
</file>

<file path=customXml/itemProps2.xml><?xml version="1.0" encoding="utf-8"?>
<ds:datastoreItem xmlns:ds="http://schemas.openxmlformats.org/officeDocument/2006/customXml" ds:itemID="{35D06BE2-373D-44E6-ABC0-1EA88206CE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C92FD-1FED-4FCD-8379-CD9C65B6C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551352-F6E8-431B-A95C-5D7EFDA14A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75767c-6fe3-437f-be9f-29c51bb7e5fd"/>
    <ds:schemaRef ds:uri="ef85cb94-a320-41ea-a253-9f40793ef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Aimo Park Letterhead Template SE</Template>
  <TotalTime>35</TotalTime>
  <Pages>3</Pages>
  <Words>640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Rosenberg</dc:creator>
  <cp:keywords/>
  <dc:description/>
  <cp:lastModifiedBy>Victor Lindwall</cp:lastModifiedBy>
  <cp:revision>46</cp:revision>
  <cp:lastPrinted>2025-02-05T23:53:00Z</cp:lastPrinted>
  <dcterms:created xsi:type="dcterms:W3CDTF">2025-03-01T00:54:00Z</dcterms:created>
  <dcterms:modified xsi:type="dcterms:W3CDTF">2026-08-18T15:38:00Z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0x0101000795606185A549408C729ECED2A0CC84</vt:lpwstr>
  </property>
</Properties>
</file>