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F80B2" w14:textId="683BD792" w:rsidR="00AF234E" w:rsidRDefault="008B02BE" w:rsidP="00504BFF">
      <w:pPr>
        <w:pStyle w:val="Heading1"/>
        <w:ind w:left="-567" w:right="-348"/>
      </w:pPr>
      <w:r>
        <w:t>Avtal Laddningstjänster</w:t>
      </w:r>
      <w:r w:rsidR="00504BFF">
        <w:t xml:space="preserve"> </w:t>
      </w:r>
      <w:r w:rsidR="00504BFF">
        <w:br/>
      </w:r>
      <w:r w:rsidR="00E015F2">
        <w:t xml:space="preserve">&amp; </w:t>
      </w:r>
      <w:r w:rsidR="00504BFF">
        <w:t>Hårdvara</w:t>
      </w:r>
      <w:r w:rsidR="00C244C2">
        <w:t xml:space="preserve"> </w:t>
      </w:r>
      <w:r w:rsidR="00E015F2">
        <w:t>/</w:t>
      </w:r>
      <w:r w:rsidR="00C244C2">
        <w:t xml:space="preserve"> </w:t>
      </w:r>
      <w:r w:rsidR="00504BFF">
        <w:t>Installation</w:t>
      </w:r>
    </w:p>
    <w:p w14:paraId="52F5F914" w14:textId="00899CAA" w:rsidR="009F125A" w:rsidRDefault="009F125A" w:rsidP="0067150C">
      <w:pPr>
        <w:ind w:left="-567" w:right="-348"/>
      </w:pPr>
    </w:p>
    <w:p w14:paraId="30E60BFD" w14:textId="1A90425D" w:rsidR="009F125A" w:rsidRDefault="009F125A" w:rsidP="0067150C">
      <w:pPr>
        <w:ind w:left="-567" w:right="-348"/>
      </w:pPr>
      <w:r w:rsidRPr="00E77DAD">
        <w:t xml:space="preserve">Detta </w:t>
      </w:r>
      <w:r>
        <w:t>avtal</w:t>
      </w:r>
      <w:r w:rsidRPr="00E77DAD">
        <w:t xml:space="preserve"> (”</w:t>
      </w:r>
      <w:r>
        <w:rPr>
          <w:b/>
          <w:bCs/>
        </w:rPr>
        <w:t>Avtalet</w:t>
      </w:r>
      <w:r w:rsidRPr="00E77DAD">
        <w:t>”) har ingåtts mellan:</w:t>
      </w:r>
    </w:p>
    <w:p w14:paraId="0466A575" w14:textId="77777777" w:rsidR="009F125A" w:rsidRDefault="009F125A" w:rsidP="0067150C">
      <w:pPr>
        <w:pStyle w:val="ListParagraph"/>
        <w:keepNext/>
        <w:keepLines/>
        <w:numPr>
          <w:ilvl w:val="0"/>
          <w:numId w:val="19"/>
        </w:numPr>
        <w:spacing w:before="240" w:after="240" w:line="240" w:lineRule="auto"/>
        <w:ind w:left="-567" w:right="-348" w:firstLine="0"/>
        <w:contextualSpacing w:val="0"/>
        <w:jc w:val="both"/>
      </w:pPr>
      <w:r w:rsidRPr="00E77DAD">
        <w:t>Aimo Park Sweden AB med org. nr.</w:t>
      </w:r>
      <w:r>
        <w:t xml:space="preserve"> 556553-5548</w:t>
      </w:r>
      <w:r w:rsidRPr="00E77DAD">
        <w:t xml:space="preserve"> (“</w:t>
      </w:r>
      <w:r w:rsidRPr="00941FE1">
        <w:rPr>
          <w:b/>
          <w:bCs/>
        </w:rPr>
        <w:t>Aimo</w:t>
      </w:r>
      <w:r w:rsidRPr="00E77DAD">
        <w:t>”)</w:t>
      </w:r>
    </w:p>
    <w:p w14:paraId="70E623FC" w14:textId="28B7B18D" w:rsidR="009F125A" w:rsidRDefault="00000000" w:rsidP="00072CA7">
      <w:pPr>
        <w:pStyle w:val="ListParagraph"/>
        <w:keepNext/>
        <w:keepLines/>
        <w:numPr>
          <w:ilvl w:val="0"/>
          <w:numId w:val="19"/>
        </w:numPr>
        <w:spacing w:before="240" w:after="240" w:line="240" w:lineRule="auto"/>
        <w:ind w:left="-567" w:right="-348" w:firstLine="0"/>
        <w:contextualSpacing w:val="0"/>
      </w:pPr>
      <w:sdt>
        <w:sdtPr>
          <w:id w:val="-1862656665"/>
          <w:placeholder>
            <w:docPart w:val="007D05AE1494494D9C1CEA33D505041D"/>
          </w:placeholder>
          <w:text/>
        </w:sdtPr>
        <w:sdtContent>
          <w:r w:rsidR="007B1F69" w:rsidRPr="002A2CF7">
            <w:t>XXX</w:t>
          </w:r>
        </w:sdtContent>
      </w:sdt>
      <w:r w:rsidR="009F125A" w:rsidRPr="00E77DAD">
        <w:t xml:space="preserve"> med org. nr. </w:t>
      </w:r>
      <w:sdt>
        <w:sdtPr>
          <w:id w:val="1721173473"/>
          <w:placeholder>
            <w:docPart w:val="C929A5F660C546EC87608A5697BDD623"/>
          </w:placeholder>
          <w:text/>
        </w:sdtPr>
        <w:sdtContent>
          <w:r w:rsidR="007B1F69" w:rsidRPr="002A2CF7">
            <w:t>XXX</w:t>
          </w:r>
        </w:sdtContent>
      </w:sdt>
      <w:r w:rsidR="007B1F69" w:rsidRPr="00E77DAD">
        <w:t xml:space="preserve"> </w:t>
      </w:r>
      <w:r w:rsidR="009F125A" w:rsidRPr="00E77DAD">
        <w:t>(”</w:t>
      </w:r>
      <w:r w:rsidR="006C64D5">
        <w:rPr>
          <w:b/>
          <w:bCs/>
        </w:rPr>
        <w:t>Uppdragsgivaren</w:t>
      </w:r>
      <w:r w:rsidR="009F125A" w:rsidRPr="00E77DAD">
        <w:t>”)</w:t>
      </w:r>
    </w:p>
    <w:p w14:paraId="59E5D339" w14:textId="77777777" w:rsidR="007B1F69" w:rsidRDefault="009F125A" w:rsidP="007B1F69">
      <w:pPr>
        <w:ind w:left="-567" w:right="-348"/>
      </w:pPr>
      <w:r w:rsidRPr="00E77DAD">
        <w:t xml:space="preserve">Aimo och </w:t>
      </w:r>
      <w:r w:rsidR="006C64D5">
        <w:t>Uppdragsgivaren</w:t>
      </w:r>
      <w:r w:rsidRPr="00E77DAD">
        <w:t xml:space="preserve"> benämns var för sig som ”</w:t>
      </w:r>
      <w:r w:rsidRPr="00E77DAD">
        <w:rPr>
          <w:b/>
          <w:bCs/>
        </w:rPr>
        <w:t>Part</w:t>
      </w:r>
      <w:r w:rsidRPr="00E77DAD">
        <w:t>” och gemensamt som ”</w:t>
      </w:r>
      <w:r w:rsidRPr="00E77DAD">
        <w:rPr>
          <w:b/>
          <w:bCs/>
        </w:rPr>
        <w:t>Parterna</w:t>
      </w:r>
      <w:r w:rsidRPr="00E77DAD">
        <w:t>”.</w:t>
      </w:r>
    </w:p>
    <w:p w14:paraId="0B4FC827" w14:textId="38882450" w:rsidR="007B1F69" w:rsidRDefault="007B1F69" w:rsidP="007B1F69">
      <w:pPr>
        <w:spacing w:after="60"/>
        <w:ind w:left="-567" w:right="-346"/>
        <w:rPr>
          <w:b/>
          <w:bCs/>
        </w:rPr>
      </w:pPr>
      <w:r w:rsidRPr="00530612">
        <w:rPr>
          <w:b/>
          <w:bCs/>
        </w:rPr>
        <w:t>Laddoperatör (”Aimo”)</w:t>
      </w:r>
    </w:p>
    <w:tbl>
      <w:tblPr>
        <w:tblStyle w:val="TableGrid"/>
        <w:tblW w:w="8784" w:type="dxa"/>
        <w:tblInd w:w="-567" w:type="dxa"/>
        <w:tblLook w:val="04A0" w:firstRow="1" w:lastRow="0" w:firstColumn="1" w:lastColumn="0" w:noHBand="0" w:noVBand="1"/>
      </w:tblPr>
      <w:tblGrid>
        <w:gridCol w:w="8784"/>
      </w:tblGrid>
      <w:tr w:rsidR="007B1F69" w14:paraId="33B8BCA1" w14:textId="77777777" w:rsidTr="00BE173F">
        <w:trPr>
          <w:trHeight w:val="817"/>
        </w:trPr>
        <w:tc>
          <w:tcPr>
            <w:tcW w:w="8784" w:type="dxa"/>
            <w:vAlign w:val="center"/>
          </w:tcPr>
          <w:p w14:paraId="0EBE4063" w14:textId="77777777" w:rsidR="007B1F69" w:rsidRDefault="007B1F69" w:rsidP="00BE173F">
            <w:pPr>
              <w:spacing w:after="0"/>
              <w:rPr>
                <w:b/>
                <w:bCs/>
              </w:rPr>
            </w:pPr>
            <w:r w:rsidRPr="00B446E1">
              <w:t>Om</w:t>
            </w:r>
            <w:r>
              <w:t xml:space="preserve">bud namn: </w:t>
            </w:r>
            <w:sdt>
              <w:sdtPr>
                <w:id w:val="-1540352155"/>
                <w:placeholder>
                  <w:docPart w:val="FAD139441E7C4FD889450257D9C82652"/>
                </w:placeholder>
                <w:text/>
              </w:sdtPr>
              <w:sdtContent>
                <w:r w:rsidRPr="002A2CF7">
                  <w:t>XXX</w:t>
                </w:r>
              </w:sdtContent>
            </w:sdt>
            <w:r w:rsidRPr="00805E64">
              <w:br/>
              <w:t xml:space="preserve">Ombud tel: </w:t>
            </w:r>
            <w:sdt>
              <w:sdtPr>
                <w:id w:val="876275365"/>
                <w:placeholder>
                  <w:docPart w:val="E84DDEAF38A741C9B25BCD4285BFB89D"/>
                </w:placeholder>
                <w:text/>
              </w:sdtPr>
              <w:sdtContent>
                <w:proofErr w:type="spellStart"/>
                <w:r w:rsidRPr="002A2CF7">
                  <w:t>XXX</w:t>
                </w:r>
                <w:proofErr w:type="spellEnd"/>
              </w:sdtContent>
            </w:sdt>
            <w:r w:rsidRPr="00805E64">
              <w:br/>
              <w:t xml:space="preserve">Ombud e-post: </w:t>
            </w:r>
            <w:sdt>
              <w:sdtPr>
                <w:id w:val="-1357573301"/>
                <w:placeholder>
                  <w:docPart w:val="17BB4ABD110449CC841D460CC0E37C3F"/>
                </w:placeholder>
                <w:text/>
              </w:sdtPr>
              <w:sdtContent>
                <w:r w:rsidRPr="002A2CF7">
                  <w:t>XXX</w:t>
                </w:r>
              </w:sdtContent>
            </w:sdt>
          </w:p>
        </w:tc>
      </w:tr>
    </w:tbl>
    <w:p w14:paraId="51293BD6" w14:textId="77777777" w:rsidR="007B1F69" w:rsidRPr="00530612" w:rsidRDefault="007B1F69" w:rsidP="007B1F69">
      <w:pPr>
        <w:spacing w:after="60"/>
        <w:ind w:left="-567" w:right="-346"/>
        <w:rPr>
          <w:b/>
          <w:bCs/>
        </w:rPr>
      </w:pPr>
      <w:r w:rsidRPr="00530612">
        <w:rPr>
          <w:b/>
          <w:bCs/>
        </w:rPr>
        <w:br/>
        <w:t>Beställare (”Uppdragsgivaren”)</w:t>
      </w:r>
    </w:p>
    <w:tbl>
      <w:tblPr>
        <w:tblStyle w:val="TableGrid"/>
        <w:tblW w:w="8784" w:type="dxa"/>
        <w:tblInd w:w="-567" w:type="dxa"/>
        <w:tblLook w:val="04A0" w:firstRow="1" w:lastRow="0" w:firstColumn="1" w:lastColumn="0" w:noHBand="0" w:noVBand="1"/>
      </w:tblPr>
      <w:tblGrid>
        <w:gridCol w:w="8784"/>
      </w:tblGrid>
      <w:tr w:rsidR="007B1F69" w14:paraId="5652E022" w14:textId="77777777" w:rsidTr="00BE173F">
        <w:trPr>
          <w:trHeight w:val="1464"/>
        </w:trPr>
        <w:tc>
          <w:tcPr>
            <w:tcW w:w="8784" w:type="dxa"/>
            <w:vAlign w:val="center"/>
          </w:tcPr>
          <w:p w14:paraId="35E9684B" w14:textId="77777777" w:rsidR="007B1F69" w:rsidRPr="0019039F" w:rsidRDefault="007B1F69" w:rsidP="00BE173F">
            <w:pPr>
              <w:spacing w:after="0"/>
            </w:pPr>
            <w:r w:rsidRPr="00805E64">
              <w:t xml:space="preserve">Adress: </w:t>
            </w:r>
            <w:sdt>
              <w:sdtPr>
                <w:id w:val="2094426134"/>
                <w:placeholder>
                  <w:docPart w:val="FC90A0E8D29B4304B9F827C927E38113"/>
                </w:placeholder>
                <w:text/>
              </w:sdtPr>
              <w:sdtContent>
                <w:r w:rsidRPr="002A2CF7">
                  <w:t>XXX</w:t>
                </w:r>
              </w:sdtContent>
            </w:sdt>
            <w:r w:rsidRPr="00805E64">
              <w:br/>
              <w:t xml:space="preserve">Postnummer: </w:t>
            </w:r>
            <w:sdt>
              <w:sdtPr>
                <w:id w:val="-1410769448"/>
                <w:placeholder>
                  <w:docPart w:val="5443289792FF442D895D5FBC97FE034A"/>
                </w:placeholder>
                <w:text/>
              </w:sdtPr>
              <w:sdtContent>
                <w:proofErr w:type="spellStart"/>
                <w:r w:rsidRPr="002A2CF7">
                  <w:t>XXX</w:t>
                </w:r>
                <w:proofErr w:type="spellEnd"/>
              </w:sdtContent>
            </w:sdt>
            <w:r w:rsidRPr="00805E64">
              <w:tab/>
            </w:r>
            <w:r w:rsidRPr="00805E64">
              <w:tab/>
              <w:t xml:space="preserve">Ort: </w:t>
            </w:r>
            <w:sdt>
              <w:sdtPr>
                <w:id w:val="-52854512"/>
                <w:placeholder>
                  <w:docPart w:val="9D9123D4FA92491FBFDA984788DF911F"/>
                </w:placeholder>
                <w:text/>
              </w:sdtPr>
              <w:sdtContent>
                <w:proofErr w:type="spellStart"/>
                <w:r w:rsidRPr="002A2CF7">
                  <w:t>XXX</w:t>
                </w:r>
                <w:proofErr w:type="spellEnd"/>
              </w:sdtContent>
            </w:sdt>
            <w:r w:rsidRPr="00805E64">
              <w:br/>
              <w:t>Ombud namn:</w:t>
            </w:r>
            <w:r>
              <w:t xml:space="preserve"> </w:t>
            </w:r>
            <w:sdt>
              <w:sdtPr>
                <w:id w:val="1635219920"/>
                <w:placeholder>
                  <w:docPart w:val="77A663F77BCD446A9EFE70D0D3553A68"/>
                </w:placeholder>
                <w:text/>
              </w:sdtPr>
              <w:sdtContent>
                <w:proofErr w:type="spellStart"/>
                <w:r w:rsidRPr="002A2CF7">
                  <w:t>XXX</w:t>
                </w:r>
                <w:proofErr w:type="spellEnd"/>
              </w:sdtContent>
            </w:sdt>
            <w:r w:rsidRPr="00805E64">
              <w:br/>
              <w:t xml:space="preserve">Ombud tel: </w:t>
            </w:r>
            <w:sdt>
              <w:sdtPr>
                <w:id w:val="1747608570"/>
                <w:placeholder>
                  <w:docPart w:val="3EC6E270B1044490B6EA43B6BFB47194"/>
                </w:placeholder>
                <w:text/>
              </w:sdtPr>
              <w:sdtContent>
                <w:proofErr w:type="spellStart"/>
                <w:r w:rsidRPr="002A2CF7">
                  <w:t>XXX</w:t>
                </w:r>
                <w:proofErr w:type="spellEnd"/>
              </w:sdtContent>
            </w:sdt>
            <w:r w:rsidRPr="00805E64">
              <w:tab/>
            </w:r>
            <w:r w:rsidRPr="00805E64">
              <w:tab/>
            </w:r>
            <w:r w:rsidRPr="00805E64">
              <w:br/>
              <w:t xml:space="preserve">Ombud e-post: </w:t>
            </w:r>
            <w:sdt>
              <w:sdtPr>
                <w:id w:val="-230469262"/>
                <w:placeholder>
                  <w:docPart w:val="E727101F0DC94618BDD120CB1A5D4A50"/>
                </w:placeholder>
                <w:text/>
              </w:sdtPr>
              <w:sdtContent>
                <w:r w:rsidRPr="002A2CF7">
                  <w:t>XXX</w:t>
                </w:r>
                <w:r>
                  <w:t>@XXX.se</w:t>
                </w:r>
              </w:sdtContent>
            </w:sdt>
          </w:p>
        </w:tc>
      </w:tr>
    </w:tbl>
    <w:p w14:paraId="446D5EDB" w14:textId="77777777" w:rsidR="007B1F69" w:rsidRPr="00530612" w:rsidRDefault="007B1F69" w:rsidP="007B1F69">
      <w:pPr>
        <w:spacing w:after="60"/>
        <w:ind w:left="-567" w:right="-346"/>
      </w:pPr>
      <w:r>
        <w:rPr>
          <w:b/>
          <w:bCs/>
        </w:rPr>
        <w:br/>
        <w:t>Faktureringsuppgifter till Uppdragsgivaren</w:t>
      </w:r>
    </w:p>
    <w:tbl>
      <w:tblPr>
        <w:tblStyle w:val="TableGrid"/>
        <w:tblW w:w="8784" w:type="dxa"/>
        <w:tblInd w:w="-567" w:type="dxa"/>
        <w:tblLook w:val="04A0" w:firstRow="1" w:lastRow="0" w:firstColumn="1" w:lastColumn="0" w:noHBand="0" w:noVBand="1"/>
      </w:tblPr>
      <w:tblGrid>
        <w:gridCol w:w="8784"/>
      </w:tblGrid>
      <w:tr w:rsidR="007B1F69" w14:paraId="596329DE" w14:textId="77777777" w:rsidTr="00BE173F">
        <w:trPr>
          <w:trHeight w:val="1499"/>
        </w:trPr>
        <w:tc>
          <w:tcPr>
            <w:tcW w:w="8784" w:type="dxa"/>
            <w:vAlign w:val="center"/>
          </w:tcPr>
          <w:p w14:paraId="32DCBD9E" w14:textId="77777777" w:rsidR="007B1F69" w:rsidRDefault="007B1F69" w:rsidP="00BE173F">
            <w:pPr>
              <w:spacing w:after="0"/>
            </w:pPr>
            <w:r>
              <w:t>E-postfaktura:</w:t>
            </w:r>
            <w:r w:rsidRPr="00162A45">
              <w:t xml:space="preserve"> </w:t>
            </w:r>
            <w:sdt>
              <w:sdtPr>
                <w:id w:val="-445766141"/>
                <w:placeholder>
                  <w:docPart w:val="4EA198F2F25949B98CA8DC8D44FF5BA2"/>
                </w:placeholder>
                <w:text/>
              </w:sdtPr>
              <w:sdtContent>
                <w:r>
                  <w:t>XXX@XXX.se</w:t>
                </w:r>
              </w:sdtContent>
            </w:sdt>
            <w:r>
              <w:br/>
            </w:r>
            <w:r w:rsidRPr="00187D43">
              <w:t>Adress:</w:t>
            </w:r>
            <w:r>
              <w:t xml:space="preserve"> </w:t>
            </w:r>
            <w:sdt>
              <w:sdtPr>
                <w:id w:val="-145050518"/>
                <w:placeholder>
                  <w:docPart w:val="47B8992333A048BE987A42C4833EE210"/>
                </w:placeholder>
                <w:text/>
              </w:sdtPr>
              <w:sdtContent>
                <w:r>
                  <w:t>XXX</w:t>
                </w:r>
              </w:sdtContent>
            </w:sdt>
            <w:r>
              <w:br/>
              <w:t>Postnummer:</w:t>
            </w:r>
            <w:r w:rsidRPr="00162A45">
              <w:t xml:space="preserve"> </w:t>
            </w:r>
            <w:sdt>
              <w:sdtPr>
                <w:id w:val="-1934434700"/>
                <w:placeholder>
                  <w:docPart w:val="660789865C72422DBC967BB4D1CB9035"/>
                </w:placeholder>
                <w:text/>
              </w:sdtPr>
              <w:sdtContent>
                <w:r>
                  <w:t>XXX</w:t>
                </w:r>
              </w:sdtContent>
            </w:sdt>
            <w:r>
              <w:tab/>
              <w:t>Ort:</w:t>
            </w:r>
            <w:r w:rsidRPr="00162A45">
              <w:t xml:space="preserve"> </w:t>
            </w:r>
            <w:sdt>
              <w:sdtPr>
                <w:id w:val="-2129379431"/>
                <w:placeholder>
                  <w:docPart w:val="55E6EA4D30484F8CA57F0BAA3C26F223"/>
                </w:placeholder>
                <w:text/>
              </w:sdtPr>
              <w:sdtContent>
                <w:r>
                  <w:t>XXX</w:t>
                </w:r>
              </w:sdtContent>
            </w:sdt>
            <w:r>
              <w:br/>
            </w:r>
            <w:r>
              <w:rPr>
                <w:szCs w:val="20"/>
              </w:rPr>
              <w:t xml:space="preserve">Fakturamärkning för faktura (hårdvara, installation och tjänster):  </w:t>
            </w:r>
            <w:r>
              <w:rPr>
                <w:szCs w:val="20"/>
              </w:rPr>
              <w:br/>
            </w:r>
            <w:sdt>
              <w:sdtPr>
                <w:id w:val="1203212165"/>
                <w:placeholder>
                  <w:docPart w:val="4A3B0CA7FA674BBEBA82D71998E78F11"/>
                </w:placeholder>
                <w:text/>
              </w:sdtPr>
              <w:sdtContent>
                <w:r>
                  <w:t>XXX</w:t>
                </w:r>
              </w:sdtContent>
            </w:sdt>
          </w:p>
        </w:tc>
      </w:tr>
    </w:tbl>
    <w:p w14:paraId="4C4A10D3" w14:textId="77777777" w:rsidR="007B1F69" w:rsidRPr="00530612" w:rsidRDefault="007B1F69" w:rsidP="007B1F69">
      <w:pPr>
        <w:spacing w:after="60"/>
        <w:ind w:left="-567" w:right="-346"/>
        <w:rPr>
          <w:b/>
          <w:bCs/>
        </w:rPr>
      </w:pPr>
      <w:r w:rsidRPr="00530612">
        <w:rPr>
          <w:b/>
          <w:bCs/>
        </w:rPr>
        <w:br/>
      </w:r>
      <w:r>
        <w:rPr>
          <w:b/>
          <w:bCs/>
        </w:rPr>
        <w:t>Självfakturauppgifter till Uppdragsgivaren (Omsättningsbaserad)</w:t>
      </w:r>
    </w:p>
    <w:tbl>
      <w:tblPr>
        <w:tblStyle w:val="TableGrid"/>
        <w:tblW w:w="8784" w:type="dxa"/>
        <w:tblInd w:w="-567" w:type="dxa"/>
        <w:tblLook w:val="04A0" w:firstRow="1" w:lastRow="0" w:firstColumn="1" w:lastColumn="0" w:noHBand="0" w:noVBand="1"/>
      </w:tblPr>
      <w:tblGrid>
        <w:gridCol w:w="8784"/>
      </w:tblGrid>
      <w:tr w:rsidR="007B1F69" w:rsidRPr="0019039F" w14:paraId="18BD338F" w14:textId="77777777" w:rsidTr="00BE173F">
        <w:trPr>
          <w:trHeight w:val="1564"/>
        </w:trPr>
        <w:tc>
          <w:tcPr>
            <w:tcW w:w="8784" w:type="dxa"/>
            <w:vAlign w:val="center"/>
          </w:tcPr>
          <w:p w14:paraId="50744D10" w14:textId="77777777" w:rsidR="007B1F69" w:rsidRPr="0019039F" w:rsidRDefault="007B1F69" w:rsidP="00BE173F">
            <w:pPr>
              <w:spacing w:after="0"/>
              <w:rPr>
                <w:szCs w:val="20"/>
              </w:rPr>
            </w:pPr>
            <w:r>
              <w:t xml:space="preserve">Ombud namn: </w:t>
            </w:r>
            <w:sdt>
              <w:sdtPr>
                <w:id w:val="983197024"/>
                <w:placeholder>
                  <w:docPart w:val="2A5786D7F19C4B548D8AEAF8A9E0F3E8"/>
                </w:placeholder>
                <w:text/>
              </w:sdtPr>
              <w:sdtContent>
                <w:r>
                  <w:t>XXX</w:t>
                </w:r>
              </w:sdtContent>
            </w:sdt>
            <w:r>
              <w:tab/>
            </w:r>
            <w:r>
              <w:br/>
              <w:t xml:space="preserve">Ombud tel: </w:t>
            </w:r>
            <w:sdt>
              <w:sdtPr>
                <w:id w:val="-249732626"/>
                <w:placeholder>
                  <w:docPart w:val="335668F603C8417D8AC46330C9FAC7AC"/>
                </w:placeholder>
                <w:text/>
              </w:sdtPr>
              <w:sdtContent>
                <w:proofErr w:type="spellStart"/>
                <w:r>
                  <w:t>XXX</w:t>
                </w:r>
                <w:proofErr w:type="spellEnd"/>
              </w:sdtContent>
            </w:sdt>
            <w:r>
              <w:tab/>
              <w:t xml:space="preserve">Ombud e-post: </w:t>
            </w:r>
            <w:sdt>
              <w:sdtPr>
                <w:id w:val="1967785000"/>
                <w:placeholder>
                  <w:docPart w:val="0512DC535FD04D47A8FD966CE3C68DF2"/>
                </w:placeholder>
                <w:text/>
              </w:sdtPr>
              <w:sdtContent>
                <w:r>
                  <w:t>XXX@XXX.se</w:t>
                </w:r>
              </w:sdtContent>
            </w:sdt>
            <w:r>
              <w:br/>
              <w:t xml:space="preserve">Bank-/Plusgiro: </w:t>
            </w:r>
            <w:sdt>
              <w:sdtPr>
                <w:id w:val="-1349869807"/>
                <w:placeholder>
                  <w:docPart w:val="B2059B5E32D2488C861A78A1619B80E4"/>
                </w:placeholder>
                <w:text/>
              </w:sdtPr>
              <w:sdtContent>
                <w:r>
                  <w:t>XXX</w:t>
                </w:r>
              </w:sdtContent>
            </w:sdt>
            <w:r>
              <w:tab/>
              <w:t xml:space="preserve">E-postfaktura: </w:t>
            </w:r>
            <w:sdt>
              <w:sdtPr>
                <w:id w:val="1220025269"/>
                <w:placeholder>
                  <w:docPart w:val="D6CAD18B876B4775ABF60CDAB83CE936"/>
                </w:placeholder>
                <w:text/>
              </w:sdtPr>
              <w:sdtContent>
                <w:r>
                  <w:t>XXX@XXX.se</w:t>
                </w:r>
              </w:sdtContent>
            </w:sdt>
            <w:r>
              <w:br/>
            </w:r>
            <w:r>
              <w:rPr>
                <w:szCs w:val="20"/>
              </w:rPr>
              <w:t xml:space="preserve">Fakturamärkning för självfaktura (omsättningsbaserad ersättning):  </w:t>
            </w:r>
            <w:r>
              <w:rPr>
                <w:szCs w:val="20"/>
              </w:rPr>
              <w:br/>
            </w:r>
            <w:sdt>
              <w:sdtPr>
                <w:id w:val="1814138763"/>
                <w:placeholder>
                  <w:docPart w:val="F314D6647AE14BC8A3AEB7B503B1FE41"/>
                </w:placeholder>
                <w:text/>
              </w:sdtPr>
              <w:sdtContent>
                <w:r>
                  <w:t>XXX</w:t>
                </w:r>
              </w:sdtContent>
            </w:sdt>
          </w:p>
        </w:tc>
      </w:tr>
    </w:tbl>
    <w:p w14:paraId="2D6FB923" w14:textId="77777777" w:rsidR="007B1F69" w:rsidRPr="00530612" w:rsidRDefault="007B1F69" w:rsidP="007B1F69">
      <w:pPr>
        <w:spacing w:after="60"/>
        <w:ind w:left="-567" w:right="-346"/>
        <w:rPr>
          <w:b/>
          <w:bCs/>
        </w:rPr>
      </w:pPr>
      <w:r w:rsidRPr="0019039F">
        <w:rPr>
          <w:b/>
          <w:bCs/>
        </w:rPr>
        <w:br/>
      </w:r>
      <w:r w:rsidRPr="00530612">
        <w:rPr>
          <w:b/>
          <w:bCs/>
        </w:rPr>
        <w:t>Anläggningsadress</w:t>
      </w:r>
    </w:p>
    <w:tbl>
      <w:tblPr>
        <w:tblStyle w:val="TableGrid"/>
        <w:tblW w:w="8784" w:type="dxa"/>
        <w:tblInd w:w="-567" w:type="dxa"/>
        <w:tblLook w:val="04A0" w:firstRow="1" w:lastRow="0" w:firstColumn="1" w:lastColumn="0" w:noHBand="0" w:noVBand="1"/>
      </w:tblPr>
      <w:tblGrid>
        <w:gridCol w:w="8784"/>
      </w:tblGrid>
      <w:tr w:rsidR="007B1F69" w:rsidRPr="000A11E5" w14:paraId="677C45F8" w14:textId="77777777" w:rsidTr="00BE173F">
        <w:trPr>
          <w:trHeight w:val="1751"/>
        </w:trPr>
        <w:tc>
          <w:tcPr>
            <w:tcW w:w="8784" w:type="dxa"/>
            <w:vAlign w:val="center"/>
          </w:tcPr>
          <w:p w14:paraId="321E326E" w14:textId="77777777" w:rsidR="007B1F69" w:rsidRDefault="007B1F69" w:rsidP="00BE173F">
            <w:pPr>
              <w:spacing w:after="0"/>
              <w:ind w:right="-195"/>
            </w:pPr>
            <w:r w:rsidRPr="002A2CF7">
              <w:t xml:space="preserve">Adress: </w:t>
            </w:r>
            <w:sdt>
              <w:sdtPr>
                <w:id w:val="185182619"/>
                <w:placeholder>
                  <w:docPart w:val="39EFFE8596B840CFAE095F6A6BF4A8B2"/>
                </w:placeholder>
                <w:text/>
              </w:sdtPr>
              <w:sdtContent>
                <w:r>
                  <w:t>XXX</w:t>
                </w:r>
              </w:sdtContent>
            </w:sdt>
            <w:r w:rsidRPr="002A2CF7">
              <w:br/>
              <w:t xml:space="preserve">Postnummer: </w:t>
            </w:r>
            <w:sdt>
              <w:sdtPr>
                <w:id w:val="1579095759"/>
                <w:placeholder>
                  <w:docPart w:val="C62B959AB125424EA59DE1F19C840E7F"/>
                </w:placeholder>
                <w:text/>
              </w:sdtPr>
              <w:sdtContent>
                <w:r>
                  <w:t>XXX</w:t>
                </w:r>
              </w:sdtContent>
            </w:sdt>
            <w:r w:rsidRPr="002A2CF7">
              <w:tab/>
              <w:t xml:space="preserve"> Ort: </w:t>
            </w:r>
            <w:sdt>
              <w:sdtPr>
                <w:id w:val="430239856"/>
                <w:placeholder>
                  <w:docPart w:val="EA4CD0A0EFDA475294DD5EE0188AA563"/>
                </w:placeholder>
                <w:text/>
              </w:sdtPr>
              <w:sdtContent>
                <w:r>
                  <w:t>XXX</w:t>
                </w:r>
              </w:sdtContent>
            </w:sdt>
            <w:r w:rsidRPr="002A2CF7">
              <w:br/>
              <w:t xml:space="preserve">Fastighetsbeteckning där tjänsterna ska levereras: </w:t>
            </w:r>
            <w:r w:rsidRPr="002A2CF7">
              <w:br/>
            </w:r>
            <w:sdt>
              <w:sdtPr>
                <w:id w:val="-2030407571"/>
                <w:placeholder>
                  <w:docPart w:val="7618AD59558B448092BE2FCECF087D61"/>
                </w:placeholder>
                <w:text/>
              </w:sdtPr>
              <w:sdtContent>
                <w:r>
                  <w:t>XXX</w:t>
                </w:r>
              </w:sdtContent>
            </w:sdt>
          </w:p>
          <w:p w14:paraId="4B818113" w14:textId="77777777" w:rsidR="007B1F69" w:rsidRDefault="007B1F69" w:rsidP="00BE173F">
            <w:pPr>
              <w:spacing w:after="0"/>
              <w:ind w:right="-195"/>
              <w:rPr>
                <w:lang w:val="en-US"/>
              </w:rPr>
            </w:pPr>
            <w:r w:rsidRPr="0019039F">
              <w:rPr>
                <w:lang w:val="en-US"/>
              </w:rPr>
              <w:t xml:space="preserve">Ev. existerande Aimo Parking Facility-UID: </w:t>
            </w:r>
            <w:sdt>
              <w:sdtPr>
                <w:rPr>
                  <w:lang w:val="en-US"/>
                </w:rPr>
                <w:id w:val="-1922478098"/>
                <w:placeholder>
                  <w:docPart w:val="5721192915C04B38BDBC7F049427C531"/>
                </w:placeholder>
                <w:text/>
              </w:sdtPr>
              <w:sdtContent>
                <w:r w:rsidRPr="0019039F">
                  <w:rPr>
                    <w:lang w:val="en-US"/>
                  </w:rPr>
                  <w:t>XXX</w:t>
                </w:r>
              </w:sdtContent>
            </w:sdt>
          </w:p>
          <w:p w14:paraId="42418AF2" w14:textId="77777777" w:rsidR="007B1F69" w:rsidRPr="000A11E5" w:rsidRDefault="007B1F69" w:rsidP="00BE173F">
            <w:pPr>
              <w:spacing w:after="0"/>
              <w:ind w:right="-195"/>
            </w:pPr>
            <w:r w:rsidRPr="000A11E5">
              <w:t xml:space="preserve">Anläggnings-ID energimätare (18 tecken): </w:t>
            </w:r>
            <w:proofErr w:type="gramStart"/>
            <w:r>
              <w:t>735999</w:t>
            </w:r>
            <w:proofErr w:type="gramEnd"/>
            <w:sdt>
              <w:sdtPr>
                <w:id w:val="2136132492"/>
                <w:placeholder>
                  <w:docPart w:val="013BC4D7706D406280C94D7E42BFD506"/>
                </w:placeholder>
                <w:text/>
              </w:sdtPr>
              <w:sdtContent>
                <w:r w:rsidRPr="000A11E5">
                  <w:t>XXX</w:t>
                </w:r>
              </w:sdtContent>
            </w:sdt>
          </w:p>
        </w:tc>
      </w:tr>
    </w:tbl>
    <w:p w14:paraId="08181247" w14:textId="77777777" w:rsidR="00E9630D" w:rsidRDefault="008B02BE" w:rsidP="00157759">
      <w:pPr>
        <w:pStyle w:val="Heading2"/>
      </w:pPr>
      <w:r>
        <w:lastRenderedPageBreak/>
        <w:t>Produkter och tjänster</w:t>
      </w:r>
    </w:p>
    <w:p w14:paraId="5993B608" w14:textId="2D2AC6F7" w:rsidR="00016A0A" w:rsidRPr="00CC5ED8" w:rsidRDefault="006C64D5" w:rsidP="00CC5ED8">
      <w:pPr>
        <w:ind w:left="-567"/>
        <w:rPr>
          <w:sz w:val="22"/>
          <w:lang w:eastAsia="ja-JP"/>
        </w:rPr>
      </w:pPr>
      <w:r>
        <w:rPr>
          <w:sz w:val="22"/>
        </w:rPr>
        <w:t>Uppdragsgivaren</w:t>
      </w:r>
      <w:r w:rsidR="009F125A" w:rsidRPr="00CC5ED8">
        <w:rPr>
          <w:sz w:val="22"/>
        </w:rPr>
        <w:t xml:space="preserve"> beställer härmed</w:t>
      </w:r>
      <w:r w:rsidR="00AD05CA">
        <w:rPr>
          <w:sz w:val="22"/>
        </w:rPr>
        <w:t>:</w:t>
      </w:r>
    </w:p>
    <w:p w14:paraId="61753C21" w14:textId="23533551" w:rsidR="000E2996" w:rsidRDefault="00AC48CA" w:rsidP="00AC48CA">
      <w:pPr>
        <w:pStyle w:val="Listpara"/>
        <w:rPr>
          <w:rStyle w:val="Heading3Char"/>
          <w:sz w:val="24"/>
          <w:szCs w:val="32"/>
        </w:rPr>
      </w:pPr>
      <w:r>
        <w:rPr>
          <w:rStyle w:val="Heading3Char"/>
          <w:sz w:val="24"/>
          <w:szCs w:val="32"/>
        </w:rPr>
        <w:t>Laddningstjänsten</w:t>
      </w:r>
      <w:r w:rsidR="00E9630D" w:rsidRPr="005D4D8C">
        <w:rPr>
          <w:rStyle w:val="Heading3Char"/>
          <w:sz w:val="24"/>
          <w:szCs w:val="32"/>
        </w:rPr>
        <w:t xml:space="preserve"> Aimo Charge</w:t>
      </w:r>
    </w:p>
    <w:p w14:paraId="3D1F2B4B" w14:textId="4AA34FFA" w:rsidR="000E2996" w:rsidRPr="00291404" w:rsidRDefault="000E2996" w:rsidP="00B33C6E">
      <w:pPr>
        <w:spacing w:after="0"/>
        <w:ind w:left="-567" w:right="-348"/>
        <w:rPr>
          <w:b/>
          <w:bCs/>
          <w:sz w:val="24"/>
          <w:szCs w:val="28"/>
          <w:lang w:eastAsia="ja-JP"/>
        </w:rPr>
      </w:pPr>
    </w:p>
    <w:tbl>
      <w:tblPr>
        <w:tblStyle w:val="TableGrid"/>
        <w:tblW w:w="8500" w:type="dxa"/>
        <w:tblInd w:w="-567" w:type="dxa"/>
        <w:tblLook w:val="04A0" w:firstRow="1" w:lastRow="0" w:firstColumn="1" w:lastColumn="0" w:noHBand="0" w:noVBand="1"/>
      </w:tblPr>
      <w:tblGrid>
        <w:gridCol w:w="2122"/>
        <w:gridCol w:w="1810"/>
        <w:gridCol w:w="1966"/>
        <w:gridCol w:w="2602"/>
      </w:tblGrid>
      <w:tr w:rsidR="00016A0A" w14:paraId="57E6C919" w14:textId="77777777" w:rsidTr="004A27B1">
        <w:trPr>
          <w:trHeight w:hRule="exact" w:val="397"/>
        </w:trPr>
        <w:tc>
          <w:tcPr>
            <w:tcW w:w="2122" w:type="dxa"/>
            <w:shd w:val="clear" w:color="auto" w:fill="D9D9D9" w:themeFill="background1" w:themeFillShade="D9"/>
            <w:vAlign w:val="center"/>
          </w:tcPr>
          <w:p w14:paraId="7091E3D2" w14:textId="77777777" w:rsidR="00016A0A" w:rsidRPr="00380624" w:rsidRDefault="00016A0A" w:rsidP="00380624">
            <w:pPr>
              <w:spacing w:after="0" w:line="240" w:lineRule="auto"/>
              <w:ind w:right="-348"/>
              <w:rPr>
                <w:sz w:val="22"/>
                <w:szCs w:val="24"/>
              </w:rPr>
            </w:pPr>
            <w:r w:rsidRPr="00380624">
              <w:rPr>
                <w:sz w:val="22"/>
                <w:szCs w:val="24"/>
              </w:rPr>
              <w:t>Tjänst</w:t>
            </w:r>
          </w:p>
        </w:tc>
        <w:tc>
          <w:tcPr>
            <w:tcW w:w="1810" w:type="dxa"/>
            <w:shd w:val="clear" w:color="auto" w:fill="D9D9D9" w:themeFill="background1" w:themeFillShade="D9"/>
            <w:vAlign w:val="center"/>
          </w:tcPr>
          <w:p w14:paraId="27DDD08C" w14:textId="77777777" w:rsidR="00016A0A" w:rsidRPr="00380624" w:rsidRDefault="00016A0A" w:rsidP="00380624">
            <w:pPr>
              <w:spacing w:after="0" w:line="240" w:lineRule="auto"/>
              <w:ind w:right="-348"/>
              <w:rPr>
                <w:sz w:val="22"/>
                <w:szCs w:val="24"/>
              </w:rPr>
            </w:pPr>
            <w:r w:rsidRPr="00380624">
              <w:rPr>
                <w:sz w:val="22"/>
                <w:szCs w:val="24"/>
              </w:rPr>
              <w:t>Antal uttag</w:t>
            </w:r>
          </w:p>
        </w:tc>
        <w:tc>
          <w:tcPr>
            <w:tcW w:w="1966" w:type="dxa"/>
            <w:shd w:val="clear" w:color="auto" w:fill="D9D9D9" w:themeFill="background1" w:themeFillShade="D9"/>
            <w:vAlign w:val="center"/>
          </w:tcPr>
          <w:p w14:paraId="03965C03" w14:textId="77777777" w:rsidR="00016A0A" w:rsidRPr="00380624" w:rsidRDefault="00016A0A" w:rsidP="00380624">
            <w:pPr>
              <w:spacing w:after="0" w:line="240" w:lineRule="auto"/>
              <w:ind w:right="-348"/>
              <w:rPr>
                <w:sz w:val="22"/>
                <w:szCs w:val="24"/>
              </w:rPr>
            </w:pPr>
            <w:r w:rsidRPr="00380624">
              <w:rPr>
                <w:sz w:val="22"/>
                <w:szCs w:val="24"/>
              </w:rPr>
              <w:t>Pris/uttag</w:t>
            </w:r>
          </w:p>
        </w:tc>
        <w:tc>
          <w:tcPr>
            <w:tcW w:w="2602" w:type="dxa"/>
            <w:shd w:val="clear" w:color="auto" w:fill="D9D9D9" w:themeFill="background1" w:themeFillShade="D9"/>
            <w:vAlign w:val="center"/>
          </w:tcPr>
          <w:p w14:paraId="3A5487B4" w14:textId="77777777" w:rsidR="00016A0A" w:rsidRPr="00380624" w:rsidRDefault="00016A0A" w:rsidP="00380624">
            <w:pPr>
              <w:spacing w:after="0" w:line="240" w:lineRule="auto"/>
              <w:ind w:right="-348"/>
              <w:rPr>
                <w:sz w:val="22"/>
                <w:szCs w:val="24"/>
              </w:rPr>
            </w:pPr>
            <w:r w:rsidRPr="00380624">
              <w:rPr>
                <w:sz w:val="22"/>
                <w:szCs w:val="24"/>
              </w:rPr>
              <w:t>Summa</w:t>
            </w:r>
          </w:p>
        </w:tc>
      </w:tr>
      <w:tr w:rsidR="007B1F69" w14:paraId="0FBF5203" w14:textId="77777777" w:rsidTr="004A27B1">
        <w:trPr>
          <w:trHeight w:val="680"/>
        </w:trPr>
        <w:tc>
          <w:tcPr>
            <w:tcW w:w="2122" w:type="dxa"/>
            <w:vAlign w:val="center"/>
          </w:tcPr>
          <w:p w14:paraId="4BBDB393" w14:textId="775FC161" w:rsidR="007B1F69" w:rsidRDefault="007B1F69" w:rsidP="007B1F69">
            <w:pPr>
              <w:spacing w:after="0"/>
              <w:ind w:right="-348"/>
            </w:pPr>
            <w:r w:rsidRPr="00530612">
              <w:t>Aimo Charge (uttagsavgift)</w:t>
            </w:r>
          </w:p>
        </w:tc>
        <w:tc>
          <w:tcPr>
            <w:tcW w:w="1810" w:type="dxa"/>
            <w:vAlign w:val="center"/>
          </w:tcPr>
          <w:p w14:paraId="479EF308" w14:textId="721DB174" w:rsidR="007B1F69" w:rsidRDefault="00000000" w:rsidP="007B1F69">
            <w:pPr>
              <w:spacing w:after="0"/>
              <w:ind w:right="-348"/>
            </w:pPr>
            <w:sdt>
              <w:sdtPr>
                <w:id w:val="1777287112"/>
                <w:placeholder>
                  <w:docPart w:val="6B1FA4565ABF44D2A2667DD2362771BF"/>
                </w:placeholder>
                <w:text/>
              </w:sdtPr>
              <w:sdtContent>
                <w:r w:rsidR="007B1F69">
                  <w:t>XX</w:t>
                </w:r>
              </w:sdtContent>
            </w:sdt>
          </w:p>
        </w:tc>
        <w:tc>
          <w:tcPr>
            <w:tcW w:w="1966" w:type="dxa"/>
            <w:vAlign w:val="center"/>
          </w:tcPr>
          <w:p w14:paraId="37DE5193" w14:textId="1BD91C8E" w:rsidR="007B1F69" w:rsidRDefault="00000000" w:rsidP="007B1F69">
            <w:pPr>
              <w:spacing w:after="0"/>
              <w:ind w:right="-348"/>
            </w:pPr>
            <w:sdt>
              <w:sdtPr>
                <w:id w:val="-710345218"/>
                <w:placeholder>
                  <w:docPart w:val="84B71F39FA1044A9874C1118404FDD01"/>
                </w:placeholder>
                <w:text/>
              </w:sdtPr>
              <w:sdtContent>
                <w:r w:rsidR="007B1F69">
                  <w:t>XX</w:t>
                </w:r>
              </w:sdtContent>
            </w:sdt>
            <w:r w:rsidR="007B1F69" w:rsidRPr="00530612">
              <w:t xml:space="preserve"> kr/mån</w:t>
            </w:r>
          </w:p>
        </w:tc>
        <w:tc>
          <w:tcPr>
            <w:tcW w:w="2602" w:type="dxa"/>
            <w:vAlign w:val="center"/>
          </w:tcPr>
          <w:p w14:paraId="66EC3BCF" w14:textId="6E33A7A1" w:rsidR="007B1F69" w:rsidRDefault="00000000" w:rsidP="007B1F69">
            <w:pPr>
              <w:spacing w:after="0"/>
              <w:ind w:right="-348"/>
            </w:pPr>
            <w:sdt>
              <w:sdtPr>
                <w:id w:val="474727771"/>
                <w:placeholder>
                  <w:docPart w:val="880FAAF56AE442F9A8D3CDE842D03A67"/>
                </w:placeholder>
                <w:text/>
              </w:sdtPr>
              <w:sdtContent>
                <w:r w:rsidR="007B1F69">
                  <w:t>XX</w:t>
                </w:r>
              </w:sdtContent>
            </w:sdt>
            <w:r w:rsidR="007B1F69" w:rsidRPr="00530612">
              <w:t xml:space="preserve"> kr /mån</w:t>
            </w:r>
          </w:p>
        </w:tc>
      </w:tr>
      <w:tr w:rsidR="007B1F69" w14:paraId="00BE664F" w14:textId="77777777" w:rsidTr="004A27B1">
        <w:trPr>
          <w:trHeight w:val="680"/>
        </w:trPr>
        <w:tc>
          <w:tcPr>
            <w:tcW w:w="2122" w:type="dxa"/>
            <w:tcBorders>
              <w:bottom w:val="single" w:sz="2" w:space="0" w:color="auto"/>
            </w:tcBorders>
            <w:vAlign w:val="center"/>
          </w:tcPr>
          <w:p w14:paraId="39BA0073" w14:textId="7ACCDD5F" w:rsidR="007B1F69" w:rsidRDefault="007B1F69" w:rsidP="007B1F69">
            <w:pPr>
              <w:spacing w:after="0"/>
              <w:ind w:right="-348"/>
            </w:pPr>
            <w:r w:rsidRPr="00530612">
              <w:t>Startavgift per uttag</w:t>
            </w:r>
            <w:r w:rsidRPr="00530612">
              <w:br/>
              <w:t>(engångsavgift)</w:t>
            </w:r>
          </w:p>
        </w:tc>
        <w:tc>
          <w:tcPr>
            <w:tcW w:w="1810" w:type="dxa"/>
            <w:tcBorders>
              <w:bottom w:val="single" w:sz="2" w:space="0" w:color="auto"/>
            </w:tcBorders>
            <w:vAlign w:val="center"/>
          </w:tcPr>
          <w:p w14:paraId="2FB020EF" w14:textId="08C4542A" w:rsidR="007B1F69" w:rsidRDefault="00000000" w:rsidP="007B1F69">
            <w:pPr>
              <w:spacing w:after="0"/>
              <w:ind w:right="-348"/>
            </w:pPr>
            <w:sdt>
              <w:sdtPr>
                <w:id w:val="-628010029"/>
                <w:placeholder>
                  <w:docPart w:val="974E2B2EB13C4E1F9A95D15D58958A1D"/>
                </w:placeholder>
                <w:text/>
              </w:sdtPr>
              <w:sdtContent>
                <w:r w:rsidR="007B1F69">
                  <w:t>XX</w:t>
                </w:r>
              </w:sdtContent>
            </w:sdt>
          </w:p>
        </w:tc>
        <w:tc>
          <w:tcPr>
            <w:tcW w:w="1966" w:type="dxa"/>
            <w:tcBorders>
              <w:bottom w:val="single" w:sz="2" w:space="0" w:color="auto"/>
            </w:tcBorders>
            <w:vAlign w:val="center"/>
          </w:tcPr>
          <w:p w14:paraId="12EC2C8C" w14:textId="4210D690" w:rsidR="007B1F69" w:rsidRDefault="00000000" w:rsidP="007B1F69">
            <w:pPr>
              <w:spacing w:after="0"/>
              <w:ind w:right="-348"/>
            </w:pPr>
            <w:sdt>
              <w:sdtPr>
                <w:id w:val="750087960"/>
                <w:placeholder>
                  <w:docPart w:val="95D797C3D6B941E29A228B1512703E3E"/>
                </w:placeholder>
                <w:text/>
              </w:sdtPr>
              <w:sdtContent>
                <w:r w:rsidR="007B1F69">
                  <w:t>XX</w:t>
                </w:r>
              </w:sdtContent>
            </w:sdt>
            <w:r w:rsidR="007B1F69" w:rsidRPr="00530612">
              <w:t xml:space="preserve"> kr</w:t>
            </w:r>
          </w:p>
        </w:tc>
        <w:tc>
          <w:tcPr>
            <w:tcW w:w="2602" w:type="dxa"/>
            <w:tcBorders>
              <w:bottom w:val="single" w:sz="2" w:space="0" w:color="auto"/>
            </w:tcBorders>
            <w:vAlign w:val="center"/>
          </w:tcPr>
          <w:p w14:paraId="0975A16C" w14:textId="140ADA0C" w:rsidR="007B1F69" w:rsidRDefault="00000000" w:rsidP="007B1F69">
            <w:pPr>
              <w:spacing w:after="0"/>
              <w:ind w:right="-348"/>
            </w:pPr>
            <w:sdt>
              <w:sdtPr>
                <w:id w:val="-429653478"/>
                <w:placeholder>
                  <w:docPart w:val="8714A9FD5CC54D2783CD9E3B9E290C62"/>
                </w:placeholder>
                <w:text/>
              </w:sdtPr>
              <w:sdtContent>
                <w:r w:rsidR="007B1F69">
                  <w:t>XX</w:t>
                </w:r>
              </w:sdtContent>
            </w:sdt>
            <w:r w:rsidR="007B1F69" w:rsidRPr="00530612">
              <w:t xml:space="preserve"> kr</w:t>
            </w:r>
          </w:p>
        </w:tc>
      </w:tr>
      <w:tr w:rsidR="007B1F69" w:rsidRPr="006A1994" w14:paraId="7F05F0DD" w14:textId="77777777" w:rsidTr="004A27B1">
        <w:trPr>
          <w:trHeight w:val="680"/>
        </w:trPr>
        <w:tc>
          <w:tcPr>
            <w:tcW w:w="3932" w:type="dxa"/>
            <w:gridSpan w:val="2"/>
            <w:vAlign w:val="center"/>
          </w:tcPr>
          <w:p w14:paraId="23678F69" w14:textId="4212C263" w:rsidR="007B1F69" w:rsidRDefault="007B1F69" w:rsidP="007B1F69">
            <w:pPr>
              <w:spacing w:after="0"/>
              <w:ind w:right="-348"/>
            </w:pPr>
            <w:r w:rsidRPr="00530612">
              <w:t xml:space="preserve">Summa                                                                  </w:t>
            </w:r>
          </w:p>
        </w:tc>
        <w:tc>
          <w:tcPr>
            <w:tcW w:w="1966" w:type="dxa"/>
            <w:tcBorders>
              <w:top w:val="single" w:sz="2" w:space="0" w:color="auto"/>
            </w:tcBorders>
            <w:vAlign w:val="center"/>
          </w:tcPr>
          <w:p w14:paraId="56F57727" w14:textId="057C7FC1" w:rsidR="007B1F69" w:rsidRDefault="007B1F69" w:rsidP="007B1F69">
            <w:pPr>
              <w:spacing w:after="0"/>
              <w:ind w:right="-348"/>
            </w:pPr>
            <w:r w:rsidRPr="00530612">
              <w:t>per månad:</w:t>
            </w:r>
            <w:r w:rsidRPr="00530612">
              <w:br/>
              <w:t>engångskostnad:</w:t>
            </w:r>
          </w:p>
        </w:tc>
        <w:tc>
          <w:tcPr>
            <w:tcW w:w="2602" w:type="dxa"/>
            <w:tcBorders>
              <w:top w:val="single" w:sz="2" w:space="0" w:color="auto"/>
            </w:tcBorders>
            <w:vAlign w:val="center"/>
          </w:tcPr>
          <w:p w14:paraId="21E8E780" w14:textId="225BB5A4" w:rsidR="007B1F69" w:rsidRPr="00E515E7" w:rsidRDefault="00000000" w:rsidP="007B1F69">
            <w:pPr>
              <w:spacing w:after="0"/>
              <w:ind w:right="-348"/>
              <w:rPr>
                <w:lang w:val="da-DK"/>
              </w:rPr>
            </w:pPr>
            <w:sdt>
              <w:sdtPr>
                <w:id w:val="-1482230679"/>
                <w:placeholder>
                  <w:docPart w:val="50DA01B8A68644BDA9DF239DB774180F"/>
                </w:placeholder>
                <w:text/>
              </w:sdtPr>
              <w:sdtContent>
                <w:r w:rsidR="007B1F69">
                  <w:t>XX</w:t>
                </w:r>
              </w:sdtContent>
            </w:sdt>
            <w:r w:rsidR="007B1F69" w:rsidRPr="00AB5F4D">
              <w:rPr>
                <w:lang w:val="da-DK"/>
              </w:rPr>
              <w:t xml:space="preserve"> kr / mån</w:t>
            </w:r>
            <w:r w:rsidR="007B1F69" w:rsidRPr="00AB5F4D">
              <w:rPr>
                <w:lang w:val="da-DK"/>
              </w:rPr>
              <w:br/>
            </w:r>
            <w:sdt>
              <w:sdtPr>
                <w:id w:val="563227985"/>
                <w:placeholder>
                  <w:docPart w:val="7C7FF2B313DB4B76949FFFB5CBA9580B"/>
                </w:placeholder>
                <w:text/>
              </w:sdtPr>
              <w:sdtContent>
                <w:r w:rsidR="007B1F69">
                  <w:t>XX</w:t>
                </w:r>
              </w:sdtContent>
            </w:sdt>
            <w:r w:rsidR="007B1F69" w:rsidRPr="00AB5F4D">
              <w:rPr>
                <w:lang w:val="da-DK"/>
              </w:rPr>
              <w:t xml:space="preserve"> kr</w:t>
            </w:r>
          </w:p>
        </w:tc>
      </w:tr>
    </w:tbl>
    <w:p w14:paraId="4977756A" w14:textId="40C47A48" w:rsidR="005765CC" w:rsidRPr="001F268F" w:rsidRDefault="005765CC" w:rsidP="005765CC">
      <w:pPr>
        <w:ind w:left="-567" w:right="-348"/>
        <w:rPr>
          <w:sz w:val="16"/>
          <w:szCs w:val="18"/>
        </w:rPr>
      </w:pPr>
      <w:r w:rsidRPr="001F268F">
        <w:rPr>
          <w:sz w:val="16"/>
          <w:szCs w:val="18"/>
        </w:rPr>
        <w:t>Samtliga avgifter är angivna exklusive moms.</w:t>
      </w:r>
    </w:p>
    <w:p w14:paraId="1D8D53F5" w14:textId="3A29A2BB" w:rsidR="00016A0A" w:rsidRPr="00291404" w:rsidRDefault="00016A0A" w:rsidP="00B33C6E">
      <w:pPr>
        <w:spacing w:after="0"/>
        <w:ind w:left="-567" w:right="-348"/>
        <w:rPr>
          <w:sz w:val="22"/>
          <w:szCs w:val="24"/>
        </w:rPr>
      </w:pPr>
      <w:r w:rsidRPr="00291404">
        <w:rPr>
          <w:rStyle w:val="Heading3Char"/>
          <w:sz w:val="22"/>
          <w:szCs w:val="28"/>
        </w:rPr>
        <w:t>Konsumentpris</w:t>
      </w:r>
      <w:r w:rsidR="00197EEF" w:rsidRPr="00291404">
        <w:rPr>
          <w:rStyle w:val="Heading3Char"/>
          <w:sz w:val="22"/>
          <w:szCs w:val="28"/>
        </w:rPr>
        <w:t xml:space="preserve"> (</w:t>
      </w:r>
      <w:r w:rsidR="00197EEF" w:rsidRPr="00291404">
        <w:rPr>
          <w:sz w:val="22"/>
          <w:szCs w:val="24"/>
        </w:rPr>
        <w:t xml:space="preserve">Betalas av </w:t>
      </w:r>
      <w:r w:rsidR="00C648F8">
        <w:rPr>
          <w:sz w:val="22"/>
          <w:szCs w:val="24"/>
        </w:rPr>
        <w:t>slutkund</w:t>
      </w:r>
      <w:r w:rsidR="00197EEF" w:rsidRPr="00291404">
        <w:rPr>
          <w:sz w:val="22"/>
          <w:szCs w:val="24"/>
        </w:rPr>
        <w:t>)</w:t>
      </w:r>
    </w:p>
    <w:tbl>
      <w:tblPr>
        <w:tblStyle w:val="TableGrid"/>
        <w:tblW w:w="8500" w:type="dxa"/>
        <w:tblInd w:w="-567" w:type="dxa"/>
        <w:tblLook w:val="04A0" w:firstRow="1" w:lastRow="0" w:firstColumn="1" w:lastColumn="0" w:noHBand="0" w:noVBand="1"/>
      </w:tblPr>
      <w:tblGrid>
        <w:gridCol w:w="1615"/>
        <w:gridCol w:w="2398"/>
        <w:gridCol w:w="4487"/>
      </w:tblGrid>
      <w:tr w:rsidR="007B1F69" w14:paraId="0F66E049" w14:textId="77777777" w:rsidTr="004C2B99">
        <w:trPr>
          <w:trHeight w:hRule="exact" w:val="944"/>
        </w:trPr>
        <w:tc>
          <w:tcPr>
            <w:tcW w:w="1615" w:type="dxa"/>
            <w:shd w:val="clear" w:color="auto" w:fill="D9D9D9" w:themeFill="background1" w:themeFillShade="D9"/>
            <w:vAlign w:val="center"/>
          </w:tcPr>
          <w:p w14:paraId="39C06B38" w14:textId="3574DE29" w:rsidR="007B1F69" w:rsidRPr="00F33141" w:rsidRDefault="007B1F69" w:rsidP="007B1F69">
            <w:pPr>
              <w:spacing w:after="0" w:line="240" w:lineRule="auto"/>
              <w:ind w:right="-348"/>
              <w:rPr>
                <w:sz w:val="22"/>
                <w:szCs w:val="24"/>
              </w:rPr>
            </w:pPr>
            <w:r w:rsidRPr="00530612">
              <w:rPr>
                <w:sz w:val="22"/>
                <w:szCs w:val="24"/>
              </w:rPr>
              <w:t>Tjänst</w:t>
            </w:r>
          </w:p>
        </w:tc>
        <w:tc>
          <w:tcPr>
            <w:tcW w:w="2398" w:type="dxa"/>
            <w:shd w:val="clear" w:color="auto" w:fill="D9D9D9" w:themeFill="background1" w:themeFillShade="D9"/>
            <w:vAlign w:val="center"/>
          </w:tcPr>
          <w:p w14:paraId="25DE2713" w14:textId="227793FC" w:rsidR="007B1F69" w:rsidRPr="00F33141" w:rsidRDefault="007B1F69" w:rsidP="007B1F69">
            <w:pPr>
              <w:spacing w:after="0" w:line="240" w:lineRule="auto"/>
              <w:ind w:right="149"/>
              <w:rPr>
                <w:sz w:val="22"/>
                <w:szCs w:val="24"/>
              </w:rPr>
            </w:pPr>
            <w:r w:rsidRPr="00530612">
              <w:rPr>
                <w:sz w:val="22"/>
                <w:szCs w:val="24"/>
              </w:rPr>
              <w:t>Pris för konsument</w:t>
            </w:r>
          </w:p>
        </w:tc>
        <w:tc>
          <w:tcPr>
            <w:tcW w:w="4487" w:type="dxa"/>
            <w:shd w:val="clear" w:color="auto" w:fill="D9D9D9" w:themeFill="background1" w:themeFillShade="D9"/>
            <w:vAlign w:val="center"/>
          </w:tcPr>
          <w:p w14:paraId="568DD4AD" w14:textId="7FD7EDF1" w:rsidR="007B1F69" w:rsidRPr="00F33141" w:rsidRDefault="007B1F69" w:rsidP="007B1F69">
            <w:pPr>
              <w:spacing w:after="0" w:line="240" w:lineRule="auto"/>
              <w:ind w:right="131"/>
              <w:rPr>
                <w:sz w:val="22"/>
                <w:szCs w:val="24"/>
              </w:rPr>
            </w:pPr>
            <w:r w:rsidRPr="00530612">
              <w:rPr>
                <w:sz w:val="22"/>
                <w:szCs w:val="24"/>
              </w:rPr>
              <w:t>Aimos omsättningsbaserade ersättning till Uppdragsgivaren (%)</w:t>
            </w:r>
          </w:p>
        </w:tc>
      </w:tr>
      <w:tr w:rsidR="007B1F69" w14:paraId="6A251813" w14:textId="77777777" w:rsidTr="004C2B99">
        <w:trPr>
          <w:trHeight w:val="624"/>
        </w:trPr>
        <w:tc>
          <w:tcPr>
            <w:tcW w:w="1615" w:type="dxa"/>
            <w:vAlign w:val="center"/>
          </w:tcPr>
          <w:p w14:paraId="78B717C6" w14:textId="6286CAA8" w:rsidR="007B1F69" w:rsidRDefault="007B1F69" w:rsidP="007B1F69">
            <w:pPr>
              <w:spacing w:after="0"/>
              <w:ind w:right="-348"/>
            </w:pPr>
            <w:r w:rsidRPr="00530612">
              <w:t>Aimo App</w:t>
            </w:r>
          </w:p>
        </w:tc>
        <w:tc>
          <w:tcPr>
            <w:tcW w:w="2398" w:type="dxa"/>
            <w:vAlign w:val="center"/>
          </w:tcPr>
          <w:p w14:paraId="2317FD2B" w14:textId="33D00E0D" w:rsidR="007B1F69" w:rsidRDefault="00000000" w:rsidP="007B1F69">
            <w:pPr>
              <w:spacing w:after="0"/>
              <w:ind w:right="-348"/>
            </w:pPr>
            <w:sdt>
              <w:sdtPr>
                <w:id w:val="-921409445"/>
                <w:placeholder>
                  <w:docPart w:val="43BD5ACEA1D54E36BF8384D4ADAC759B"/>
                </w:placeholder>
                <w:text/>
              </w:sdtPr>
              <w:sdtContent>
                <w:r w:rsidR="007B1F69">
                  <w:t>XX</w:t>
                </w:r>
              </w:sdtContent>
            </w:sdt>
            <w:r w:rsidR="007B1F69" w:rsidRPr="00530612">
              <w:t xml:space="preserve"> kr/kWh</w:t>
            </w:r>
          </w:p>
        </w:tc>
        <w:tc>
          <w:tcPr>
            <w:tcW w:w="4487" w:type="dxa"/>
            <w:vAlign w:val="center"/>
          </w:tcPr>
          <w:p w14:paraId="6A58265F" w14:textId="4DFEE643" w:rsidR="007B1F69" w:rsidRDefault="00000000" w:rsidP="007B1F69">
            <w:pPr>
              <w:spacing w:after="0"/>
              <w:ind w:right="-348"/>
            </w:pPr>
            <w:sdt>
              <w:sdtPr>
                <w:id w:val="-639113834"/>
                <w:placeholder>
                  <w:docPart w:val="B67F03E814954F42811F56375BDD7697"/>
                </w:placeholder>
                <w:text/>
              </w:sdtPr>
              <w:sdtContent>
                <w:r w:rsidR="007B1F69">
                  <w:t>XX</w:t>
                </w:r>
              </w:sdtContent>
            </w:sdt>
            <w:r w:rsidR="007B1F69" w:rsidRPr="00530612">
              <w:t xml:space="preserve"> %</w:t>
            </w:r>
          </w:p>
        </w:tc>
      </w:tr>
      <w:tr w:rsidR="007B1F69" w14:paraId="60BD6AA7" w14:textId="77777777" w:rsidTr="00306E3E">
        <w:trPr>
          <w:trHeight w:val="624"/>
        </w:trPr>
        <w:tc>
          <w:tcPr>
            <w:tcW w:w="4013" w:type="dxa"/>
            <w:gridSpan w:val="2"/>
            <w:vAlign w:val="center"/>
          </w:tcPr>
          <w:p w14:paraId="30293707" w14:textId="2B1DF8EB" w:rsidR="007B1F69" w:rsidRDefault="007B1F69" w:rsidP="007B1F69">
            <w:pPr>
              <w:spacing w:after="0"/>
              <w:ind w:right="-348"/>
            </w:pPr>
            <w:r w:rsidRPr="00530612">
              <w:t>Är laddarna publika?</w:t>
            </w:r>
            <w:r w:rsidRPr="00530612">
              <w:br/>
              <w:t>(Aktiveras i diverse karttjänster)</w:t>
            </w:r>
          </w:p>
        </w:tc>
        <w:tc>
          <w:tcPr>
            <w:tcW w:w="4487" w:type="dxa"/>
            <w:vAlign w:val="center"/>
          </w:tcPr>
          <w:p w14:paraId="2415507C" w14:textId="1C022438" w:rsidR="007B1F69" w:rsidRDefault="007B1F69" w:rsidP="007B1F69">
            <w:pPr>
              <w:spacing w:after="0"/>
              <w:ind w:right="-348"/>
            </w:pPr>
            <w:r w:rsidRPr="00530612">
              <w:t xml:space="preserve"> </w:t>
            </w:r>
            <w:sdt>
              <w:sdtPr>
                <w:rPr>
                  <w:rFonts w:ascii="MS Gothic" w:eastAsia="MS Gothic" w:hAnsi="MS Gothic"/>
                  <w:lang w:eastAsia="ja-JP"/>
                </w:rPr>
                <w:id w:val="-300385584"/>
                <w14:checkbox>
                  <w14:checked w14:val="0"/>
                  <w14:checkedState w14:val="2612" w14:font="MS Gothic"/>
                  <w14:uncheckedState w14:val="2610" w14:font="MS Gothic"/>
                </w14:checkbox>
              </w:sdtPr>
              <w:sdtContent>
                <w:r>
                  <w:rPr>
                    <w:rFonts w:ascii="MS Gothic" w:eastAsia="MS Gothic" w:hAnsi="MS Gothic" w:hint="eastAsia"/>
                    <w:lang w:eastAsia="ja-JP"/>
                  </w:rPr>
                  <w:t>☐</w:t>
                </w:r>
              </w:sdtContent>
            </w:sdt>
            <w:r w:rsidRPr="00530612">
              <w:rPr>
                <w:lang w:eastAsia="ja-JP"/>
              </w:rPr>
              <w:t xml:space="preserve"> Ja </w:t>
            </w:r>
            <w:r w:rsidRPr="00530612">
              <w:t xml:space="preserve">/ </w:t>
            </w:r>
            <w:sdt>
              <w:sdtPr>
                <w:rPr>
                  <w:rFonts w:ascii="MS Gothic" w:eastAsia="MS Gothic" w:hAnsi="MS Gothic"/>
                  <w:lang w:eastAsia="ja-JP"/>
                </w:rPr>
                <w:id w:val="-614143546"/>
                <w14:checkbox>
                  <w14:checked w14:val="0"/>
                  <w14:checkedState w14:val="2612" w14:font="MS Gothic"/>
                  <w14:uncheckedState w14:val="2610" w14:font="MS Gothic"/>
                </w14:checkbox>
              </w:sdtPr>
              <w:sdtContent>
                <w:r w:rsidRPr="00530612">
                  <w:rPr>
                    <w:rFonts w:ascii="MS Gothic" w:eastAsia="MS Gothic" w:hAnsi="MS Gothic" w:hint="eastAsia"/>
                    <w:lang w:eastAsia="ja-JP"/>
                  </w:rPr>
                  <w:t>☐</w:t>
                </w:r>
              </w:sdtContent>
            </w:sdt>
            <w:r w:rsidRPr="00530612">
              <w:rPr>
                <w:lang w:eastAsia="ja-JP"/>
              </w:rPr>
              <w:t xml:space="preserve"> Nej</w:t>
            </w:r>
          </w:p>
        </w:tc>
      </w:tr>
    </w:tbl>
    <w:p w14:paraId="213DCFEE" w14:textId="23A3F890" w:rsidR="005765CC" w:rsidRPr="001F268F" w:rsidRDefault="005765CC" w:rsidP="005765CC">
      <w:pPr>
        <w:ind w:left="-567" w:right="-348"/>
        <w:rPr>
          <w:sz w:val="16"/>
          <w:szCs w:val="18"/>
        </w:rPr>
      </w:pPr>
      <w:r w:rsidRPr="001F268F">
        <w:rPr>
          <w:sz w:val="16"/>
          <w:szCs w:val="18"/>
        </w:rPr>
        <w:t>Samtliga konsumentpriser</w:t>
      </w:r>
      <w:r w:rsidR="00715D26" w:rsidRPr="001F268F">
        <w:rPr>
          <w:sz w:val="16"/>
          <w:szCs w:val="18"/>
        </w:rPr>
        <w:t xml:space="preserve"> </w:t>
      </w:r>
      <w:r w:rsidRPr="001F268F">
        <w:rPr>
          <w:sz w:val="16"/>
          <w:szCs w:val="18"/>
        </w:rPr>
        <w:t>är angivna inklusive moms.</w:t>
      </w:r>
    </w:p>
    <w:p w14:paraId="66188222" w14:textId="0D5459FA" w:rsidR="00CC5ED8" w:rsidRPr="00714006" w:rsidRDefault="00CC5ED8" w:rsidP="00AC48CA">
      <w:pPr>
        <w:pStyle w:val="Listpara"/>
      </w:pPr>
      <w:r w:rsidRPr="00714006">
        <w:rPr>
          <w:rStyle w:val="Heading3Char"/>
          <w:sz w:val="24"/>
          <w:szCs w:val="32"/>
        </w:rPr>
        <w:t>Hårdvara</w:t>
      </w:r>
      <w:r w:rsidRPr="00714006">
        <w:rPr>
          <w:rStyle w:val="Heading3Char"/>
          <w:b w:val="0"/>
          <w:bCs w:val="0"/>
          <w:sz w:val="24"/>
          <w:szCs w:val="32"/>
        </w:rPr>
        <w:t xml:space="preserve"> </w:t>
      </w:r>
      <w:r w:rsidRPr="00714006">
        <w:rPr>
          <w:rStyle w:val="Heading3Char"/>
          <w:sz w:val="24"/>
          <w:szCs w:val="32"/>
        </w:rPr>
        <w:t>+</w:t>
      </w:r>
      <w:r w:rsidRPr="00714006">
        <w:rPr>
          <w:rStyle w:val="Heading3Char"/>
          <w:b w:val="0"/>
          <w:bCs w:val="0"/>
          <w:sz w:val="24"/>
          <w:szCs w:val="32"/>
        </w:rPr>
        <w:t xml:space="preserve"> </w:t>
      </w:r>
      <w:r w:rsidRPr="00714006">
        <w:rPr>
          <w:rStyle w:val="Heading3Char"/>
          <w:sz w:val="24"/>
          <w:szCs w:val="32"/>
        </w:rPr>
        <w:t>installation</w:t>
      </w:r>
      <w:r w:rsidR="00253AF3">
        <w:rPr>
          <w:rStyle w:val="Heading3Char"/>
          <w:sz w:val="24"/>
          <w:szCs w:val="32"/>
        </w:rPr>
        <w:t xml:space="preserve"> (”Anläggningen”)</w:t>
      </w:r>
    </w:p>
    <w:p w14:paraId="7C6A3927" w14:textId="5EFB3476" w:rsidR="00C0757B" w:rsidRDefault="00A4129A" w:rsidP="0067150C">
      <w:pPr>
        <w:pStyle w:val="Heading3"/>
        <w:ind w:left="-567" w:right="-348"/>
      </w:pPr>
      <w:bookmarkStart w:id="0" w:name="_Hlk185519758"/>
      <w:r>
        <w:t>Laddstationer, installation och tillbehör</w:t>
      </w:r>
    </w:p>
    <w:tbl>
      <w:tblPr>
        <w:tblStyle w:val="TableGrid"/>
        <w:tblW w:w="8500" w:type="dxa"/>
        <w:tblInd w:w="-567" w:type="dxa"/>
        <w:tblLook w:val="04A0" w:firstRow="1" w:lastRow="0" w:firstColumn="1" w:lastColumn="0" w:noHBand="0" w:noVBand="1"/>
      </w:tblPr>
      <w:tblGrid>
        <w:gridCol w:w="3932"/>
        <w:gridCol w:w="4568"/>
      </w:tblGrid>
      <w:tr w:rsidR="0067150C" w14:paraId="40E5B1E0" w14:textId="77777777" w:rsidTr="004A27B1">
        <w:trPr>
          <w:trHeight w:val="680"/>
        </w:trPr>
        <w:tc>
          <w:tcPr>
            <w:tcW w:w="3932" w:type="dxa"/>
            <w:vAlign w:val="center"/>
          </w:tcPr>
          <w:bookmarkEnd w:id="0"/>
          <w:p w14:paraId="7F7003AE" w14:textId="34859616" w:rsidR="0067150C" w:rsidRPr="00016A0A" w:rsidRDefault="0067150C" w:rsidP="004A27B1">
            <w:pPr>
              <w:spacing w:after="0"/>
              <w:ind w:right="-348"/>
              <w:rPr>
                <w:rStyle w:val="Heading3Char"/>
                <w:b w:val="0"/>
                <w:bCs/>
              </w:rPr>
            </w:pPr>
            <w:r w:rsidRPr="00016A0A">
              <w:rPr>
                <w:rStyle w:val="Heading3Char"/>
                <w:b w:val="0"/>
                <w:bCs/>
              </w:rPr>
              <w:t xml:space="preserve">Kostnad för </w:t>
            </w:r>
            <w:r w:rsidR="00197EEF">
              <w:rPr>
                <w:rStyle w:val="Heading3Char"/>
                <w:b w:val="0"/>
                <w:bCs/>
              </w:rPr>
              <w:t xml:space="preserve">hårdvara </w:t>
            </w:r>
          </w:p>
        </w:tc>
        <w:tc>
          <w:tcPr>
            <w:tcW w:w="4568" w:type="dxa"/>
            <w:vAlign w:val="center"/>
          </w:tcPr>
          <w:p w14:paraId="074A1A75" w14:textId="024178E6" w:rsidR="0067150C" w:rsidRPr="00016A0A" w:rsidRDefault="00000000" w:rsidP="004A27B1">
            <w:pPr>
              <w:spacing w:after="0"/>
              <w:ind w:right="-348"/>
              <w:rPr>
                <w:rStyle w:val="Heading3Char"/>
                <w:b w:val="0"/>
                <w:bCs/>
              </w:rPr>
            </w:pPr>
            <w:sdt>
              <w:sdtPr>
                <w:rPr>
                  <w:rFonts w:asciiTheme="majorHAnsi" w:eastAsiaTheme="majorEastAsia" w:hAnsiTheme="majorHAnsi" w:cstheme="majorBidi"/>
                  <w:b/>
                  <w:color w:val="000000" w:themeColor="text1"/>
                  <w:szCs w:val="24"/>
                </w:rPr>
                <w:id w:val="66541395"/>
                <w:placeholder>
                  <w:docPart w:val="F0D3CA9B3BD740ED8DFFBC1113860B42"/>
                </w:placeholder>
                <w:text/>
              </w:sdtPr>
              <w:sdtEndPr>
                <w:rPr>
                  <w:rFonts w:asciiTheme="minorHAnsi" w:eastAsiaTheme="minorHAnsi" w:hAnsiTheme="minorHAnsi" w:cstheme="minorBidi"/>
                  <w:b w:val="0"/>
                  <w:color w:val="auto"/>
                  <w:szCs w:val="22"/>
                </w:rPr>
              </w:sdtEndPr>
              <w:sdtContent>
                <w:r w:rsidR="007B1F69">
                  <w:t>XXX</w:t>
                </w:r>
              </w:sdtContent>
            </w:sdt>
            <w:r w:rsidR="007B1F69" w:rsidRPr="00016A0A">
              <w:rPr>
                <w:rStyle w:val="Heading3Char"/>
                <w:b w:val="0"/>
                <w:bCs/>
              </w:rPr>
              <w:t xml:space="preserve"> </w:t>
            </w:r>
            <w:r w:rsidR="0067150C" w:rsidRPr="00016A0A">
              <w:rPr>
                <w:rStyle w:val="Heading3Char"/>
                <w:b w:val="0"/>
                <w:bCs/>
              </w:rPr>
              <w:t>SEK</w:t>
            </w:r>
          </w:p>
        </w:tc>
      </w:tr>
      <w:tr w:rsidR="00291404" w14:paraId="107B3A3D" w14:textId="77777777" w:rsidTr="004A27B1">
        <w:trPr>
          <w:trHeight w:val="680"/>
        </w:trPr>
        <w:tc>
          <w:tcPr>
            <w:tcW w:w="3932" w:type="dxa"/>
            <w:vAlign w:val="center"/>
          </w:tcPr>
          <w:p w14:paraId="21B6A09F" w14:textId="095126F7" w:rsidR="00291404" w:rsidRPr="00016A0A" w:rsidRDefault="00291404" w:rsidP="004A27B1">
            <w:pPr>
              <w:spacing w:after="0"/>
              <w:ind w:right="-348"/>
              <w:rPr>
                <w:rStyle w:val="Heading3Char"/>
                <w:b w:val="0"/>
                <w:bCs/>
              </w:rPr>
            </w:pPr>
            <w:r>
              <w:rPr>
                <w:rStyle w:val="Heading3Char"/>
                <w:b w:val="0"/>
                <w:bCs/>
              </w:rPr>
              <w:t>Kostnad för ev. installation</w:t>
            </w:r>
          </w:p>
        </w:tc>
        <w:tc>
          <w:tcPr>
            <w:tcW w:w="4568" w:type="dxa"/>
            <w:vAlign w:val="center"/>
          </w:tcPr>
          <w:p w14:paraId="763CAB0E" w14:textId="36875E82" w:rsidR="00291404" w:rsidRPr="00016A0A" w:rsidRDefault="00000000" w:rsidP="004A27B1">
            <w:pPr>
              <w:spacing w:after="0"/>
              <w:ind w:right="-348"/>
              <w:rPr>
                <w:rStyle w:val="Heading3Char"/>
                <w:b w:val="0"/>
                <w:bCs/>
              </w:rPr>
            </w:pPr>
            <w:sdt>
              <w:sdtPr>
                <w:rPr>
                  <w:rFonts w:asciiTheme="majorHAnsi" w:eastAsiaTheme="majorEastAsia" w:hAnsiTheme="majorHAnsi" w:cstheme="majorBidi"/>
                  <w:b/>
                  <w:color w:val="000000" w:themeColor="text1"/>
                  <w:szCs w:val="24"/>
                </w:rPr>
                <w:id w:val="-929049920"/>
                <w:placeholder>
                  <w:docPart w:val="682A77D1526F44B0ADE64C99C2176249"/>
                </w:placeholder>
                <w:text/>
              </w:sdtPr>
              <w:sdtEndPr>
                <w:rPr>
                  <w:rFonts w:asciiTheme="minorHAnsi" w:eastAsiaTheme="minorHAnsi" w:hAnsiTheme="minorHAnsi" w:cstheme="minorBidi"/>
                  <w:b w:val="0"/>
                  <w:color w:val="auto"/>
                  <w:szCs w:val="22"/>
                </w:rPr>
              </w:sdtEndPr>
              <w:sdtContent>
                <w:r w:rsidR="007B1F69">
                  <w:t>XXX</w:t>
                </w:r>
              </w:sdtContent>
            </w:sdt>
            <w:r w:rsidR="00210600">
              <w:t xml:space="preserve"> </w:t>
            </w:r>
            <w:r w:rsidR="00291404" w:rsidRPr="00016A0A">
              <w:rPr>
                <w:rStyle w:val="Heading3Char"/>
                <w:b w:val="0"/>
                <w:bCs/>
              </w:rPr>
              <w:t>SEK</w:t>
            </w:r>
          </w:p>
        </w:tc>
      </w:tr>
      <w:tr w:rsidR="00072CA7" w14:paraId="505B1053" w14:textId="77777777" w:rsidTr="00072CA7">
        <w:trPr>
          <w:trHeight w:val="680"/>
        </w:trPr>
        <w:tc>
          <w:tcPr>
            <w:tcW w:w="3932" w:type="dxa"/>
            <w:tcBorders>
              <w:bottom w:val="single" w:sz="8" w:space="0" w:color="auto"/>
            </w:tcBorders>
            <w:vAlign w:val="center"/>
          </w:tcPr>
          <w:p w14:paraId="7B7E90A1" w14:textId="653B19EC" w:rsidR="00072CA7" w:rsidRDefault="00072CA7" w:rsidP="00072CA7">
            <w:pPr>
              <w:spacing w:after="0"/>
              <w:ind w:right="-348"/>
              <w:rPr>
                <w:rStyle w:val="Heading3Char"/>
                <w:b w:val="0"/>
                <w:bCs/>
              </w:rPr>
            </w:pPr>
            <w:r>
              <w:rPr>
                <w:rStyle w:val="Heading3Char"/>
                <w:b w:val="0"/>
                <w:bCs/>
              </w:rPr>
              <w:t>Kostnad för ev. tillbehör</w:t>
            </w:r>
          </w:p>
        </w:tc>
        <w:tc>
          <w:tcPr>
            <w:tcW w:w="4568" w:type="dxa"/>
            <w:tcBorders>
              <w:bottom w:val="single" w:sz="8" w:space="0" w:color="auto"/>
            </w:tcBorders>
            <w:vAlign w:val="center"/>
          </w:tcPr>
          <w:p w14:paraId="417F6BE5" w14:textId="192EE156" w:rsidR="00072CA7" w:rsidRDefault="00000000" w:rsidP="00072CA7">
            <w:pPr>
              <w:spacing w:after="0"/>
              <w:ind w:right="-348"/>
            </w:pPr>
            <w:sdt>
              <w:sdtPr>
                <w:id w:val="316158036"/>
                <w:placeholder>
                  <w:docPart w:val="CDB37921BE884584AE9541F3A6A70131"/>
                </w:placeholder>
                <w:text/>
              </w:sdtPr>
              <w:sdtContent>
                <w:r w:rsidR="007B1F69">
                  <w:t>XXX</w:t>
                </w:r>
              </w:sdtContent>
            </w:sdt>
            <w:r w:rsidR="007B1F69" w:rsidRPr="00016A0A">
              <w:rPr>
                <w:rStyle w:val="Heading3Char"/>
                <w:b w:val="0"/>
                <w:bCs/>
              </w:rPr>
              <w:t xml:space="preserve"> </w:t>
            </w:r>
            <w:r w:rsidR="00072CA7" w:rsidRPr="00016A0A">
              <w:rPr>
                <w:rStyle w:val="Heading3Char"/>
                <w:b w:val="0"/>
                <w:bCs/>
              </w:rPr>
              <w:t>SEK</w:t>
            </w:r>
          </w:p>
        </w:tc>
      </w:tr>
      <w:tr w:rsidR="00072CA7" w14:paraId="05D82AED" w14:textId="77777777" w:rsidTr="00072CA7">
        <w:trPr>
          <w:trHeight w:val="680"/>
        </w:trPr>
        <w:tc>
          <w:tcPr>
            <w:tcW w:w="3932" w:type="dxa"/>
            <w:tcBorders>
              <w:top w:val="single" w:sz="8" w:space="0" w:color="auto"/>
              <w:bottom w:val="single" w:sz="8" w:space="0" w:color="auto"/>
            </w:tcBorders>
            <w:vAlign w:val="center"/>
          </w:tcPr>
          <w:p w14:paraId="5620D833" w14:textId="617BCF7C" w:rsidR="00072CA7" w:rsidRDefault="00072CA7" w:rsidP="00072CA7">
            <w:pPr>
              <w:spacing w:after="0"/>
              <w:ind w:right="-348"/>
              <w:rPr>
                <w:rStyle w:val="Heading3Char"/>
                <w:b w:val="0"/>
                <w:bCs/>
              </w:rPr>
            </w:pPr>
            <w:r>
              <w:rPr>
                <w:rStyle w:val="Heading3Char"/>
                <w:b w:val="0"/>
                <w:bCs/>
              </w:rPr>
              <w:t>Totalkostnad</w:t>
            </w:r>
          </w:p>
        </w:tc>
        <w:tc>
          <w:tcPr>
            <w:tcW w:w="4568" w:type="dxa"/>
            <w:tcBorders>
              <w:top w:val="single" w:sz="8" w:space="0" w:color="auto"/>
              <w:bottom w:val="single" w:sz="8" w:space="0" w:color="auto"/>
            </w:tcBorders>
            <w:vAlign w:val="center"/>
          </w:tcPr>
          <w:p w14:paraId="451305F4" w14:textId="473A0DC4" w:rsidR="00072CA7" w:rsidRPr="00016A0A" w:rsidRDefault="00000000" w:rsidP="00072CA7">
            <w:pPr>
              <w:spacing w:after="0"/>
              <w:ind w:right="-348"/>
              <w:rPr>
                <w:rStyle w:val="Heading3Char"/>
                <w:b w:val="0"/>
                <w:bCs/>
              </w:rPr>
            </w:pPr>
            <w:sdt>
              <w:sdtPr>
                <w:rPr>
                  <w:rFonts w:asciiTheme="majorHAnsi" w:eastAsiaTheme="majorEastAsia" w:hAnsiTheme="majorHAnsi" w:cstheme="majorBidi"/>
                  <w:b/>
                  <w:color w:val="000000" w:themeColor="text1"/>
                  <w:szCs w:val="24"/>
                </w:rPr>
                <w:id w:val="-1354416210"/>
                <w:placeholder>
                  <w:docPart w:val="BA8238537E2645DC906AC2548D1685AB"/>
                </w:placeholder>
                <w:text/>
              </w:sdtPr>
              <w:sdtEndPr>
                <w:rPr>
                  <w:rFonts w:asciiTheme="minorHAnsi" w:eastAsiaTheme="minorHAnsi" w:hAnsiTheme="minorHAnsi" w:cstheme="minorBidi"/>
                  <w:b w:val="0"/>
                  <w:color w:val="auto"/>
                  <w:szCs w:val="22"/>
                </w:rPr>
              </w:sdtEndPr>
              <w:sdtContent>
                <w:r w:rsidR="007B1F69">
                  <w:t>XXX</w:t>
                </w:r>
              </w:sdtContent>
            </w:sdt>
            <w:r w:rsidR="00072CA7">
              <w:t xml:space="preserve"> </w:t>
            </w:r>
            <w:r w:rsidR="00072CA7" w:rsidRPr="00016A0A">
              <w:rPr>
                <w:rStyle w:val="Heading3Char"/>
                <w:b w:val="0"/>
                <w:bCs/>
              </w:rPr>
              <w:t>SEK</w:t>
            </w:r>
          </w:p>
        </w:tc>
      </w:tr>
      <w:tr w:rsidR="00072CA7" w14:paraId="073AFDCB" w14:textId="77777777" w:rsidTr="00072CA7">
        <w:trPr>
          <w:trHeight w:val="680"/>
        </w:trPr>
        <w:tc>
          <w:tcPr>
            <w:tcW w:w="3932" w:type="dxa"/>
            <w:tcBorders>
              <w:top w:val="single" w:sz="8" w:space="0" w:color="auto"/>
            </w:tcBorders>
            <w:vAlign w:val="center"/>
          </w:tcPr>
          <w:p w14:paraId="226314CE" w14:textId="726DB982" w:rsidR="00072CA7" w:rsidRDefault="00072CA7" w:rsidP="00072CA7">
            <w:pPr>
              <w:spacing w:after="0"/>
              <w:ind w:right="-348"/>
              <w:rPr>
                <w:rStyle w:val="Heading3Char"/>
                <w:b w:val="0"/>
                <w:bCs/>
              </w:rPr>
            </w:pPr>
            <w:r>
              <w:rPr>
                <w:rStyle w:val="Heading3Char"/>
                <w:b w:val="0"/>
                <w:bCs/>
              </w:rPr>
              <w:t>Antal Laddboxar</w:t>
            </w:r>
          </w:p>
        </w:tc>
        <w:tc>
          <w:tcPr>
            <w:tcW w:w="4568" w:type="dxa"/>
            <w:tcBorders>
              <w:top w:val="single" w:sz="8" w:space="0" w:color="auto"/>
            </w:tcBorders>
            <w:vAlign w:val="center"/>
          </w:tcPr>
          <w:p w14:paraId="4E21F183" w14:textId="690F8DB5" w:rsidR="00072CA7" w:rsidRDefault="00000000" w:rsidP="00072CA7">
            <w:pPr>
              <w:spacing w:after="0"/>
              <w:ind w:right="-348"/>
              <w:rPr>
                <w:rStyle w:val="Heading3Char"/>
                <w:b w:val="0"/>
                <w:bCs/>
              </w:rPr>
            </w:pPr>
            <w:sdt>
              <w:sdtPr>
                <w:rPr>
                  <w:rFonts w:asciiTheme="majorHAnsi" w:eastAsiaTheme="majorEastAsia" w:hAnsiTheme="majorHAnsi" w:cstheme="majorBidi"/>
                  <w:b/>
                  <w:color w:val="000000" w:themeColor="text1"/>
                  <w:szCs w:val="24"/>
                </w:rPr>
                <w:id w:val="1368341676"/>
                <w:placeholder>
                  <w:docPart w:val="6A304A53499E4D67A47FB86235348DF3"/>
                </w:placeholder>
                <w:text/>
              </w:sdtPr>
              <w:sdtEndPr>
                <w:rPr>
                  <w:rFonts w:asciiTheme="minorHAnsi" w:eastAsiaTheme="minorHAnsi" w:hAnsiTheme="minorHAnsi" w:cstheme="minorBidi"/>
                  <w:b w:val="0"/>
                  <w:color w:val="auto"/>
                  <w:szCs w:val="22"/>
                </w:rPr>
              </w:sdtEndPr>
              <w:sdtContent>
                <w:r w:rsidR="007B1F69">
                  <w:t>XX</w:t>
                </w:r>
              </w:sdtContent>
            </w:sdt>
            <w:r w:rsidR="00072CA7">
              <w:t xml:space="preserve"> </w:t>
            </w:r>
            <w:r w:rsidR="00072CA7" w:rsidRPr="007F76CE">
              <w:rPr>
                <w:rStyle w:val="Heading3Char"/>
                <w:b w:val="0"/>
              </w:rPr>
              <w:t>st</w:t>
            </w:r>
          </w:p>
        </w:tc>
      </w:tr>
      <w:tr w:rsidR="00072CA7" w14:paraId="5F3FD907" w14:textId="77777777" w:rsidTr="004A27B1">
        <w:trPr>
          <w:trHeight w:val="680"/>
        </w:trPr>
        <w:tc>
          <w:tcPr>
            <w:tcW w:w="3932" w:type="dxa"/>
            <w:vAlign w:val="center"/>
          </w:tcPr>
          <w:p w14:paraId="7D2707FE" w14:textId="4CC70F11" w:rsidR="00072CA7" w:rsidRDefault="00072CA7" w:rsidP="00072CA7">
            <w:pPr>
              <w:spacing w:after="0"/>
              <w:ind w:right="-348"/>
              <w:rPr>
                <w:rStyle w:val="Heading3Char"/>
                <w:b w:val="0"/>
                <w:bCs/>
              </w:rPr>
            </w:pPr>
            <w:r>
              <w:rPr>
                <w:rStyle w:val="Heading3Char"/>
                <w:b w:val="0"/>
                <w:bCs/>
              </w:rPr>
              <w:t xml:space="preserve">Antal Ladduttag </w:t>
            </w:r>
          </w:p>
        </w:tc>
        <w:tc>
          <w:tcPr>
            <w:tcW w:w="4568" w:type="dxa"/>
            <w:vAlign w:val="center"/>
          </w:tcPr>
          <w:p w14:paraId="5D6AA4C4" w14:textId="00981B38" w:rsidR="00072CA7" w:rsidRDefault="00000000" w:rsidP="00072CA7">
            <w:pPr>
              <w:spacing w:after="0"/>
              <w:ind w:right="-348"/>
              <w:rPr>
                <w:rStyle w:val="Heading3Char"/>
                <w:b w:val="0"/>
                <w:bCs/>
              </w:rPr>
            </w:pPr>
            <w:sdt>
              <w:sdtPr>
                <w:rPr>
                  <w:rFonts w:asciiTheme="majorHAnsi" w:eastAsiaTheme="majorEastAsia" w:hAnsiTheme="majorHAnsi" w:cstheme="majorBidi"/>
                  <w:b/>
                  <w:color w:val="000000" w:themeColor="text1"/>
                  <w:szCs w:val="24"/>
                </w:rPr>
                <w:id w:val="918448421"/>
                <w:placeholder>
                  <w:docPart w:val="62EE3A4CB8B1472B81B611F4BA2AE488"/>
                </w:placeholder>
                <w:text/>
              </w:sdtPr>
              <w:sdtEndPr>
                <w:rPr>
                  <w:rFonts w:asciiTheme="minorHAnsi" w:eastAsiaTheme="minorHAnsi" w:hAnsiTheme="minorHAnsi" w:cstheme="minorBidi"/>
                  <w:b w:val="0"/>
                  <w:color w:val="auto"/>
                  <w:szCs w:val="22"/>
                </w:rPr>
              </w:sdtEndPr>
              <w:sdtContent>
                <w:r w:rsidR="007B1F69">
                  <w:t>XX</w:t>
                </w:r>
              </w:sdtContent>
            </w:sdt>
            <w:r w:rsidR="00072CA7">
              <w:t xml:space="preserve"> </w:t>
            </w:r>
            <w:r w:rsidR="00072CA7" w:rsidRPr="007F76CE">
              <w:rPr>
                <w:rStyle w:val="Heading3Char"/>
                <w:b w:val="0"/>
              </w:rPr>
              <w:t>st</w:t>
            </w:r>
          </w:p>
        </w:tc>
      </w:tr>
    </w:tbl>
    <w:p w14:paraId="79464AE3" w14:textId="1A243014" w:rsidR="00E62B34" w:rsidRPr="001F268F" w:rsidRDefault="00E62B34" w:rsidP="00E62B34">
      <w:pPr>
        <w:ind w:left="-567" w:right="-348"/>
        <w:rPr>
          <w:sz w:val="16"/>
          <w:szCs w:val="18"/>
        </w:rPr>
      </w:pPr>
      <w:r w:rsidRPr="001F268F">
        <w:rPr>
          <w:sz w:val="16"/>
          <w:szCs w:val="18"/>
        </w:rPr>
        <w:t>Kostnaderna för hårdvara och installation specificeras av</w:t>
      </w:r>
      <w:r w:rsidR="00225BAA">
        <w:rPr>
          <w:sz w:val="16"/>
          <w:szCs w:val="18"/>
        </w:rPr>
        <w:t xml:space="preserve"> </w:t>
      </w:r>
      <w:r w:rsidRPr="001F268F">
        <w:rPr>
          <w:sz w:val="16"/>
          <w:szCs w:val="18"/>
        </w:rPr>
        <w:t>Offert</w:t>
      </w:r>
      <w:r w:rsidR="00291404" w:rsidRPr="001F268F">
        <w:rPr>
          <w:sz w:val="16"/>
          <w:szCs w:val="18"/>
        </w:rPr>
        <w:t xml:space="preserve"> i Bilaga </w:t>
      </w:r>
      <w:r w:rsidR="00952413" w:rsidRPr="001F268F">
        <w:rPr>
          <w:sz w:val="16"/>
          <w:szCs w:val="18"/>
        </w:rPr>
        <w:t>2</w:t>
      </w:r>
      <w:r w:rsidRPr="001F268F">
        <w:rPr>
          <w:sz w:val="16"/>
          <w:szCs w:val="18"/>
        </w:rPr>
        <w:t xml:space="preserve">. </w:t>
      </w:r>
      <w:r w:rsidR="00715D26" w:rsidRPr="001F268F">
        <w:rPr>
          <w:sz w:val="16"/>
          <w:szCs w:val="18"/>
        </w:rPr>
        <w:t xml:space="preserve">Samtliga kostnader är angivna exklusive moms. </w:t>
      </w:r>
    </w:p>
    <w:p w14:paraId="0D2F65E1" w14:textId="4D83A3D9" w:rsidR="00CC5ED8" w:rsidRPr="000E2996" w:rsidRDefault="00CC5ED8" w:rsidP="00AC48CA">
      <w:pPr>
        <w:pStyle w:val="Listpara"/>
        <w:rPr>
          <w:rStyle w:val="Heading3Char"/>
          <w:sz w:val="24"/>
          <w:szCs w:val="32"/>
        </w:rPr>
      </w:pPr>
      <w:r>
        <w:rPr>
          <w:rStyle w:val="Heading3Char"/>
          <w:sz w:val="24"/>
          <w:szCs w:val="32"/>
        </w:rPr>
        <w:lastRenderedPageBreak/>
        <w:t>Tilläggstjänster</w:t>
      </w:r>
    </w:p>
    <w:p w14:paraId="08E8B733" w14:textId="61AD8A43" w:rsidR="0067150C" w:rsidRPr="00157759" w:rsidRDefault="00533F48" w:rsidP="00157759">
      <w:pPr>
        <w:spacing w:after="0"/>
        <w:ind w:left="-567" w:right="-348"/>
        <w:rPr>
          <w:b/>
          <w:bCs/>
        </w:rPr>
      </w:pPr>
      <w:r w:rsidRPr="00157759">
        <w:rPr>
          <w:b/>
          <w:bCs/>
        </w:rPr>
        <w:br/>
        <w:t xml:space="preserve">Aimo levererar nedan tilläggstjänster till </w:t>
      </w:r>
      <w:r w:rsidR="006C64D5">
        <w:rPr>
          <w:b/>
          <w:bCs/>
        </w:rPr>
        <w:t>Uppdragsgivaren</w:t>
      </w:r>
    </w:p>
    <w:tbl>
      <w:tblPr>
        <w:tblStyle w:val="TableGrid"/>
        <w:tblW w:w="8500" w:type="dxa"/>
        <w:tblInd w:w="-567" w:type="dxa"/>
        <w:tblLook w:val="04A0" w:firstRow="1" w:lastRow="0" w:firstColumn="1" w:lastColumn="0" w:noHBand="0" w:noVBand="1"/>
      </w:tblPr>
      <w:tblGrid>
        <w:gridCol w:w="1838"/>
        <w:gridCol w:w="4678"/>
        <w:gridCol w:w="1984"/>
      </w:tblGrid>
      <w:tr w:rsidR="00533F48" w14:paraId="38678131" w14:textId="77777777" w:rsidTr="004A27B1">
        <w:trPr>
          <w:cantSplit/>
          <w:trHeight w:val="625"/>
        </w:trPr>
        <w:tc>
          <w:tcPr>
            <w:tcW w:w="1838" w:type="dxa"/>
            <w:shd w:val="clear" w:color="auto" w:fill="D9D9D9" w:themeFill="background1" w:themeFillShade="D9"/>
            <w:vAlign w:val="center"/>
          </w:tcPr>
          <w:p w14:paraId="4673981F" w14:textId="77777777" w:rsidR="00533F48" w:rsidRPr="00F33141" w:rsidRDefault="00533F48" w:rsidP="004A27B1">
            <w:pPr>
              <w:spacing w:after="0"/>
              <w:rPr>
                <w:sz w:val="22"/>
                <w:szCs w:val="24"/>
              </w:rPr>
            </w:pPr>
            <w:r w:rsidRPr="00F33141">
              <w:rPr>
                <w:sz w:val="22"/>
                <w:szCs w:val="24"/>
              </w:rPr>
              <w:t>Tjänst</w:t>
            </w:r>
          </w:p>
        </w:tc>
        <w:tc>
          <w:tcPr>
            <w:tcW w:w="4678" w:type="dxa"/>
            <w:shd w:val="clear" w:color="auto" w:fill="D9D9D9" w:themeFill="background1" w:themeFillShade="D9"/>
            <w:vAlign w:val="center"/>
          </w:tcPr>
          <w:p w14:paraId="5B9FC99B" w14:textId="33999DBD" w:rsidR="00533F48" w:rsidRPr="00F33141" w:rsidRDefault="00533F48" w:rsidP="004A27B1">
            <w:pPr>
              <w:spacing w:after="0"/>
              <w:rPr>
                <w:sz w:val="22"/>
                <w:szCs w:val="24"/>
              </w:rPr>
            </w:pPr>
            <w:r w:rsidRPr="00F33141">
              <w:rPr>
                <w:sz w:val="22"/>
                <w:szCs w:val="24"/>
              </w:rPr>
              <w:t>Information</w:t>
            </w:r>
          </w:p>
        </w:tc>
        <w:tc>
          <w:tcPr>
            <w:tcW w:w="1984" w:type="dxa"/>
            <w:shd w:val="clear" w:color="auto" w:fill="D9D9D9" w:themeFill="background1" w:themeFillShade="D9"/>
            <w:vAlign w:val="center"/>
          </w:tcPr>
          <w:p w14:paraId="34BFAD48" w14:textId="77777777" w:rsidR="00533F48" w:rsidRPr="00F33141" w:rsidRDefault="00533F48" w:rsidP="004A27B1">
            <w:pPr>
              <w:spacing w:after="0"/>
              <w:rPr>
                <w:sz w:val="22"/>
                <w:szCs w:val="24"/>
              </w:rPr>
            </w:pPr>
            <w:r w:rsidRPr="00F33141">
              <w:rPr>
                <w:sz w:val="22"/>
                <w:szCs w:val="24"/>
              </w:rPr>
              <w:t>Summa</w:t>
            </w:r>
          </w:p>
        </w:tc>
      </w:tr>
      <w:tr w:rsidR="00533F48" w14:paraId="0DECFDBC" w14:textId="77777777" w:rsidTr="004A27B1">
        <w:trPr>
          <w:cantSplit/>
          <w:trHeight w:val="1134"/>
        </w:trPr>
        <w:tc>
          <w:tcPr>
            <w:tcW w:w="1838" w:type="dxa"/>
            <w:vAlign w:val="center"/>
          </w:tcPr>
          <w:p w14:paraId="75D40D10" w14:textId="245E6866" w:rsidR="00533F48" w:rsidRDefault="00533F48" w:rsidP="004A27B1">
            <w:pPr>
              <w:spacing w:after="0"/>
            </w:pPr>
            <w:r w:rsidRPr="00533F48">
              <w:t>Uppkoppling 4G (SIM-kort)</w:t>
            </w:r>
            <w:r>
              <w:t xml:space="preserve"> á </w:t>
            </w:r>
            <w:sdt>
              <w:sdtPr>
                <w:id w:val="-1814634229"/>
                <w:placeholder>
                  <w:docPart w:val="D9519B9AC7D2431A832C29723E595A12"/>
                </w:placeholder>
                <w:text/>
              </w:sdtPr>
              <w:sdtContent>
                <w:r w:rsidR="007B1F69">
                  <w:t>89</w:t>
                </w:r>
              </w:sdtContent>
            </w:sdt>
            <w:r w:rsidR="007B1F69">
              <w:t xml:space="preserve"> </w:t>
            </w:r>
            <w:r>
              <w:t>kr</w:t>
            </w:r>
            <w:r w:rsidR="009C59F1">
              <w:t xml:space="preserve"> per månad</w:t>
            </w:r>
          </w:p>
        </w:tc>
        <w:tc>
          <w:tcPr>
            <w:tcW w:w="4678" w:type="dxa"/>
            <w:vAlign w:val="center"/>
          </w:tcPr>
          <w:p w14:paraId="63061DF7" w14:textId="5E47C6FB" w:rsidR="00533F48" w:rsidRDefault="00000000" w:rsidP="004A27B1">
            <w:pPr>
              <w:spacing w:after="0"/>
              <w:ind w:right="35"/>
            </w:pPr>
            <w:sdt>
              <w:sdtPr>
                <w:rPr>
                  <w:lang w:eastAsia="ja-JP"/>
                </w:rPr>
                <w:id w:val="-1838684748"/>
                <w14:checkbox>
                  <w14:checked w14:val="0"/>
                  <w14:checkedState w14:val="2612" w14:font="MS Gothic"/>
                  <w14:uncheckedState w14:val="2610" w14:font="MS Gothic"/>
                </w14:checkbox>
              </w:sdtPr>
              <w:sdtContent>
                <w:r w:rsidR="00A625B7">
                  <w:rPr>
                    <w:rFonts w:ascii="MS Gothic" w:eastAsia="MS Gothic" w:hAnsi="MS Gothic" w:hint="eastAsia"/>
                    <w:lang w:eastAsia="ja-JP"/>
                  </w:rPr>
                  <w:t>☐</w:t>
                </w:r>
              </w:sdtContent>
            </w:sdt>
            <w:r w:rsidR="00533F48">
              <w:rPr>
                <w:lang w:eastAsia="ja-JP"/>
              </w:rPr>
              <w:t xml:space="preserve"> </w:t>
            </w:r>
            <w:r w:rsidR="009C59F1">
              <w:rPr>
                <w:lang w:eastAsia="ja-JP"/>
              </w:rPr>
              <w:t xml:space="preserve">Aimo ska </w:t>
            </w:r>
            <w:r w:rsidR="004B7ABD">
              <w:rPr>
                <w:lang w:eastAsia="ja-JP"/>
              </w:rPr>
              <w:t xml:space="preserve">leverera </w:t>
            </w:r>
            <w:sdt>
              <w:sdtPr>
                <w:id w:val="933087727"/>
                <w:placeholder>
                  <w:docPart w:val="8F1ED404739A43A3B5310B7592FF7000"/>
                </w:placeholder>
                <w:text/>
              </w:sdtPr>
              <w:sdtContent>
                <w:r w:rsidR="007B1F69">
                  <w:t>X</w:t>
                </w:r>
              </w:sdtContent>
            </w:sdt>
            <w:r w:rsidR="004B7ABD">
              <w:rPr>
                <w:lang w:eastAsia="ja-JP"/>
              </w:rPr>
              <w:t xml:space="preserve"> antal SIM-kort</w:t>
            </w:r>
          </w:p>
        </w:tc>
        <w:tc>
          <w:tcPr>
            <w:tcW w:w="1984" w:type="dxa"/>
            <w:vAlign w:val="center"/>
          </w:tcPr>
          <w:p w14:paraId="4AADF06A" w14:textId="33A651A8" w:rsidR="00533F48" w:rsidRDefault="00000000" w:rsidP="004A27B1">
            <w:pPr>
              <w:spacing w:after="0"/>
              <w:ind w:right="-348"/>
            </w:pPr>
            <w:sdt>
              <w:sdtPr>
                <w:id w:val="1965235740"/>
                <w:placeholder>
                  <w:docPart w:val="70ACD410F53C495F8CAAE0CD44DF3574"/>
                </w:placeholder>
                <w:text/>
              </w:sdtPr>
              <w:sdtContent>
                <w:r w:rsidR="007B1F69">
                  <w:t>XX</w:t>
                </w:r>
              </w:sdtContent>
            </w:sdt>
            <w:r w:rsidR="00952413">
              <w:t xml:space="preserve"> </w:t>
            </w:r>
            <w:r w:rsidR="00533F48">
              <w:t>kr /mån</w:t>
            </w:r>
          </w:p>
        </w:tc>
      </w:tr>
      <w:tr w:rsidR="00016A0A" w14:paraId="196EC1B2" w14:textId="77777777" w:rsidTr="004A27B1">
        <w:trPr>
          <w:cantSplit/>
          <w:trHeight w:val="1134"/>
        </w:trPr>
        <w:tc>
          <w:tcPr>
            <w:tcW w:w="1838" w:type="dxa"/>
            <w:vMerge w:val="restart"/>
            <w:vAlign w:val="center"/>
          </w:tcPr>
          <w:p w14:paraId="57CEC600" w14:textId="0351DE60" w:rsidR="00016A0A" w:rsidRDefault="00016A0A" w:rsidP="004A27B1">
            <w:pPr>
              <w:spacing w:after="0"/>
              <w:ind w:right="-348"/>
            </w:pPr>
            <w:r>
              <w:t>Bidragsansökan</w:t>
            </w:r>
          </w:p>
        </w:tc>
        <w:tc>
          <w:tcPr>
            <w:tcW w:w="4678" w:type="dxa"/>
            <w:vAlign w:val="center"/>
          </w:tcPr>
          <w:p w14:paraId="328ECA63" w14:textId="0551CFBA" w:rsidR="00016A0A" w:rsidRPr="00630E4E" w:rsidRDefault="00000000" w:rsidP="004A27B1">
            <w:pPr>
              <w:spacing w:after="0"/>
              <w:ind w:right="35"/>
            </w:pPr>
            <w:sdt>
              <w:sdtPr>
                <w:rPr>
                  <w:lang w:eastAsia="ja-JP"/>
                </w:rPr>
                <w:id w:val="-1197924183"/>
                <w14:checkbox>
                  <w14:checked w14:val="0"/>
                  <w14:checkedState w14:val="2612" w14:font="MS Gothic"/>
                  <w14:uncheckedState w14:val="2610" w14:font="MS Gothic"/>
                </w14:checkbox>
              </w:sdtPr>
              <w:sdtContent>
                <w:r w:rsidR="00A625B7">
                  <w:rPr>
                    <w:rFonts w:ascii="MS Gothic" w:eastAsia="MS Gothic" w:hAnsi="MS Gothic" w:hint="eastAsia"/>
                    <w:lang w:eastAsia="ja-JP"/>
                  </w:rPr>
                  <w:t>☐</w:t>
                </w:r>
              </w:sdtContent>
            </w:sdt>
            <w:r w:rsidR="00016A0A" w:rsidRPr="00630E4E">
              <w:rPr>
                <w:rFonts w:cs="Segoe UI Symbol"/>
                <w:lang w:eastAsia="ja-JP"/>
              </w:rPr>
              <w:t xml:space="preserve"> Aimo ska ansöka om bidraget ”Ladda bilen” (icke-publik laddning).</w:t>
            </w:r>
          </w:p>
        </w:tc>
        <w:tc>
          <w:tcPr>
            <w:tcW w:w="1984" w:type="dxa"/>
            <w:vAlign w:val="center"/>
          </w:tcPr>
          <w:p w14:paraId="633C3FF7" w14:textId="2B7535C8" w:rsidR="00016A0A" w:rsidRDefault="00000000" w:rsidP="004A27B1">
            <w:pPr>
              <w:spacing w:after="0"/>
              <w:ind w:right="-348"/>
            </w:pPr>
            <w:sdt>
              <w:sdtPr>
                <w:id w:val="-1404065919"/>
                <w:placeholder>
                  <w:docPart w:val="FF3061BFE24E473C96A8F63332E17960"/>
                </w:placeholder>
                <w:text/>
              </w:sdtPr>
              <w:sdtContent>
                <w:r w:rsidR="007B1F69">
                  <w:t>XX</w:t>
                </w:r>
              </w:sdtContent>
            </w:sdt>
            <w:r w:rsidR="00952413">
              <w:t xml:space="preserve"> </w:t>
            </w:r>
            <w:r w:rsidR="00016A0A">
              <w:t>kr</w:t>
            </w:r>
          </w:p>
        </w:tc>
      </w:tr>
      <w:tr w:rsidR="00016A0A" w14:paraId="7CB2237F" w14:textId="77777777" w:rsidTr="004A27B1">
        <w:trPr>
          <w:cantSplit/>
          <w:trHeight w:val="1134"/>
        </w:trPr>
        <w:tc>
          <w:tcPr>
            <w:tcW w:w="1838" w:type="dxa"/>
            <w:vMerge/>
            <w:vAlign w:val="center"/>
          </w:tcPr>
          <w:p w14:paraId="67245A69" w14:textId="77777777" w:rsidR="00016A0A" w:rsidRDefault="00016A0A" w:rsidP="004A27B1">
            <w:pPr>
              <w:spacing w:after="0"/>
              <w:ind w:right="-348"/>
            </w:pPr>
          </w:p>
        </w:tc>
        <w:tc>
          <w:tcPr>
            <w:tcW w:w="4678" w:type="dxa"/>
            <w:vAlign w:val="center"/>
          </w:tcPr>
          <w:p w14:paraId="78AD6E92" w14:textId="636680E4" w:rsidR="00016A0A" w:rsidRPr="00630E4E" w:rsidRDefault="00000000" w:rsidP="004A27B1">
            <w:pPr>
              <w:spacing w:after="0"/>
              <w:ind w:right="35"/>
            </w:pPr>
            <w:sdt>
              <w:sdtPr>
                <w:rPr>
                  <w:lang w:eastAsia="ja-JP"/>
                </w:rPr>
                <w:id w:val="-1186754009"/>
                <w14:checkbox>
                  <w14:checked w14:val="0"/>
                  <w14:checkedState w14:val="2612" w14:font="MS Gothic"/>
                  <w14:uncheckedState w14:val="2610" w14:font="MS Gothic"/>
                </w14:checkbox>
              </w:sdtPr>
              <w:sdtContent>
                <w:r w:rsidR="00A625B7">
                  <w:rPr>
                    <w:rFonts w:ascii="MS Gothic" w:eastAsia="MS Gothic" w:hAnsi="MS Gothic" w:hint="eastAsia"/>
                    <w:lang w:eastAsia="ja-JP"/>
                  </w:rPr>
                  <w:t>☐</w:t>
                </w:r>
              </w:sdtContent>
            </w:sdt>
            <w:r w:rsidR="00016A0A" w:rsidRPr="00630E4E">
              <w:rPr>
                <w:rFonts w:cs="Segoe UI Symbol"/>
                <w:lang w:eastAsia="ja-JP"/>
              </w:rPr>
              <w:t xml:space="preserve"> Aimo ska ansöka om bidraget ”Klimatklivet” (publik laddning).</w:t>
            </w:r>
          </w:p>
        </w:tc>
        <w:tc>
          <w:tcPr>
            <w:tcW w:w="1984" w:type="dxa"/>
            <w:vAlign w:val="center"/>
          </w:tcPr>
          <w:p w14:paraId="3077BD9E" w14:textId="553BCC60" w:rsidR="00016A0A" w:rsidRDefault="00000000" w:rsidP="004A27B1">
            <w:pPr>
              <w:spacing w:after="0"/>
              <w:ind w:right="-348"/>
            </w:pPr>
            <w:sdt>
              <w:sdtPr>
                <w:id w:val="180946867"/>
                <w:placeholder>
                  <w:docPart w:val="3981EE36CEB8441FB01ECA89039D3277"/>
                </w:placeholder>
                <w:text/>
              </w:sdtPr>
              <w:sdtContent>
                <w:r w:rsidR="007B1F69">
                  <w:t>XX</w:t>
                </w:r>
              </w:sdtContent>
            </w:sdt>
            <w:r w:rsidR="00952413">
              <w:t xml:space="preserve"> </w:t>
            </w:r>
            <w:r w:rsidR="00016A0A">
              <w:t>kr</w:t>
            </w:r>
          </w:p>
        </w:tc>
      </w:tr>
      <w:tr w:rsidR="00016A0A" w14:paraId="0CC66F0C" w14:textId="77777777" w:rsidTr="004A27B1">
        <w:trPr>
          <w:cantSplit/>
          <w:trHeight w:val="1134"/>
        </w:trPr>
        <w:tc>
          <w:tcPr>
            <w:tcW w:w="1838" w:type="dxa"/>
            <w:vMerge/>
            <w:vAlign w:val="center"/>
          </w:tcPr>
          <w:p w14:paraId="148557D2" w14:textId="77777777" w:rsidR="00016A0A" w:rsidRDefault="00016A0A" w:rsidP="004A27B1">
            <w:pPr>
              <w:spacing w:after="0"/>
              <w:ind w:right="-348"/>
            </w:pPr>
          </w:p>
        </w:tc>
        <w:tc>
          <w:tcPr>
            <w:tcW w:w="4678" w:type="dxa"/>
            <w:vAlign w:val="center"/>
          </w:tcPr>
          <w:p w14:paraId="5A86BFB8" w14:textId="5266EE31" w:rsidR="00016A0A" w:rsidRPr="00630E4E" w:rsidRDefault="00000000" w:rsidP="004A27B1">
            <w:pPr>
              <w:spacing w:after="0"/>
              <w:ind w:right="35"/>
              <w:rPr>
                <w:lang w:eastAsia="ja-JP"/>
              </w:rPr>
            </w:pPr>
            <w:sdt>
              <w:sdtPr>
                <w:rPr>
                  <w:lang w:eastAsia="ja-JP"/>
                </w:rPr>
                <w:id w:val="408505435"/>
                <w14:checkbox>
                  <w14:checked w14:val="0"/>
                  <w14:checkedState w14:val="2612" w14:font="MS Gothic"/>
                  <w14:uncheckedState w14:val="2610" w14:font="MS Gothic"/>
                </w14:checkbox>
              </w:sdtPr>
              <w:sdtContent>
                <w:r w:rsidR="00A625B7">
                  <w:rPr>
                    <w:rFonts w:ascii="MS Gothic" w:eastAsia="MS Gothic" w:hAnsi="MS Gothic" w:hint="eastAsia"/>
                    <w:lang w:eastAsia="ja-JP"/>
                  </w:rPr>
                  <w:t>☐</w:t>
                </w:r>
              </w:sdtContent>
            </w:sdt>
            <w:r w:rsidR="00016A0A" w:rsidRPr="00630E4E">
              <w:rPr>
                <w:rFonts w:cs="Segoe UI Symbol"/>
                <w:lang w:eastAsia="ja-JP"/>
              </w:rPr>
              <w:t xml:space="preserve"> Aimo ska genomföra slutrapportering för ansökan till relevant myndighet.</w:t>
            </w:r>
          </w:p>
        </w:tc>
        <w:tc>
          <w:tcPr>
            <w:tcW w:w="1984" w:type="dxa"/>
            <w:vAlign w:val="center"/>
          </w:tcPr>
          <w:p w14:paraId="7E75EB07" w14:textId="5879699C" w:rsidR="00016A0A" w:rsidRDefault="00000000" w:rsidP="004A27B1">
            <w:pPr>
              <w:spacing w:after="0"/>
              <w:ind w:right="-348"/>
            </w:pPr>
            <w:sdt>
              <w:sdtPr>
                <w:id w:val="1189336146"/>
                <w:placeholder>
                  <w:docPart w:val="85B8E463235E4BB59F41F5896C18D316"/>
                </w:placeholder>
                <w:text/>
              </w:sdtPr>
              <w:sdtContent>
                <w:r w:rsidR="007B1F69">
                  <w:t>XX</w:t>
                </w:r>
              </w:sdtContent>
            </w:sdt>
            <w:r w:rsidR="00952413">
              <w:t xml:space="preserve"> </w:t>
            </w:r>
            <w:r w:rsidR="00016A0A">
              <w:t>kr</w:t>
            </w:r>
          </w:p>
        </w:tc>
      </w:tr>
      <w:tr w:rsidR="00016A0A" w14:paraId="37270C03" w14:textId="77777777" w:rsidTr="004A27B1">
        <w:trPr>
          <w:cantSplit/>
          <w:trHeight w:val="1134"/>
        </w:trPr>
        <w:tc>
          <w:tcPr>
            <w:tcW w:w="1838" w:type="dxa"/>
            <w:vAlign w:val="center"/>
          </w:tcPr>
          <w:p w14:paraId="1EC88B28" w14:textId="168AD0F2" w:rsidR="00016A0A" w:rsidRDefault="00016A0A" w:rsidP="004A27B1">
            <w:pPr>
              <w:spacing w:after="0"/>
              <w:ind w:right="-348"/>
            </w:pPr>
            <w:r>
              <w:t>Årlig Kontroll</w:t>
            </w:r>
          </w:p>
        </w:tc>
        <w:tc>
          <w:tcPr>
            <w:tcW w:w="4678" w:type="dxa"/>
            <w:vAlign w:val="center"/>
          </w:tcPr>
          <w:p w14:paraId="0E8F3B20" w14:textId="520E80E3" w:rsidR="00016A0A" w:rsidRDefault="00000000" w:rsidP="004A27B1">
            <w:pPr>
              <w:spacing w:after="0"/>
              <w:ind w:right="177"/>
            </w:pPr>
            <w:sdt>
              <w:sdtPr>
                <w:rPr>
                  <w:lang w:eastAsia="ja-JP"/>
                </w:rPr>
                <w:id w:val="1628278215"/>
                <w14:checkbox>
                  <w14:checked w14:val="0"/>
                  <w14:checkedState w14:val="2612" w14:font="MS Gothic"/>
                  <w14:uncheckedState w14:val="2610" w14:font="MS Gothic"/>
                </w14:checkbox>
              </w:sdtPr>
              <w:sdtContent>
                <w:r w:rsidR="00A625B7">
                  <w:rPr>
                    <w:rFonts w:ascii="MS Gothic" w:eastAsia="MS Gothic" w:hAnsi="MS Gothic" w:hint="eastAsia"/>
                    <w:lang w:eastAsia="ja-JP"/>
                  </w:rPr>
                  <w:t>☐</w:t>
                </w:r>
              </w:sdtContent>
            </w:sdt>
            <w:r w:rsidR="00016A0A" w:rsidRPr="000A694B">
              <w:t xml:space="preserve"> </w:t>
            </w:r>
            <w:r w:rsidR="00016A0A" w:rsidRPr="000A694B">
              <w:rPr>
                <w:rFonts w:ascii="Calibri" w:hAnsi="Calibri" w:cs="Calibri"/>
              </w:rPr>
              <w:t>Å</w:t>
            </w:r>
            <w:r w:rsidR="00016A0A" w:rsidRPr="000A694B">
              <w:t>rlig Kontroll av Laddboxarna</w:t>
            </w:r>
            <w:r w:rsidR="00980284">
              <w:t xml:space="preserve"> som utförs</w:t>
            </w:r>
            <w:r w:rsidR="00952413">
              <w:t xml:space="preserve"> av Aimos samarbetspartner</w:t>
            </w:r>
            <w:r w:rsidR="00016A0A" w:rsidRPr="000A694B">
              <w:t xml:space="preserve">. </w:t>
            </w:r>
            <w:r w:rsidR="00016A0A">
              <w:br/>
              <w:t>(</w:t>
            </w:r>
            <w:r w:rsidR="00016A0A" w:rsidRPr="000A694B">
              <w:t xml:space="preserve">faktureras </w:t>
            </w:r>
            <w:r w:rsidR="00016A0A" w:rsidRPr="000A694B">
              <w:rPr>
                <w:rFonts w:ascii="Calibri" w:hAnsi="Calibri" w:cs="Calibri"/>
              </w:rPr>
              <w:t>å</w:t>
            </w:r>
            <w:r w:rsidR="00016A0A" w:rsidRPr="000A694B">
              <w:t>rligen i f</w:t>
            </w:r>
            <w:r w:rsidR="00016A0A" w:rsidRPr="000A694B">
              <w:rPr>
                <w:rFonts w:ascii="Calibri" w:hAnsi="Calibri" w:cs="Calibri"/>
              </w:rPr>
              <w:t>ö</w:t>
            </w:r>
            <w:r w:rsidR="00016A0A" w:rsidRPr="000A694B">
              <w:t>rskot</w:t>
            </w:r>
            <w:r w:rsidR="00016A0A">
              <w:t>t)</w:t>
            </w:r>
          </w:p>
        </w:tc>
        <w:tc>
          <w:tcPr>
            <w:tcW w:w="1984" w:type="dxa"/>
            <w:vAlign w:val="center"/>
          </w:tcPr>
          <w:p w14:paraId="3D1058AF" w14:textId="32F47099" w:rsidR="00016A0A" w:rsidRDefault="00000000" w:rsidP="004A27B1">
            <w:pPr>
              <w:spacing w:after="0"/>
              <w:ind w:right="-348"/>
            </w:pPr>
            <w:sdt>
              <w:sdtPr>
                <w:id w:val="159664221"/>
                <w:placeholder>
                  <w:docPart w:val="03F49DE29DCE4540868D80279EFEBF73"/>
                </w:placeholder>
                <w:text/>
              </w:sdtPr>
              <w:sdtContent>
                <w:r w:rsidR="007B1F69">
                  <w:t>XX</w:t>
                </w:r>
              </w:sdtContent>
            </w:sdt>
            <w:r w:rsidR="00952413">
              <w:t xml:space="preserve"> </w:t>
            </w:r>
            <w:r w:rsidR="00016A0A">
              <w:t>kr / år</w:t>
            </w:r>
          </w:p>
        </w:tc>
      </w:tr>
    </w:tbl>
    <w:p w14:paraId="1B049106" w14:textId="77777777" w:rsidR="005F6E87" w:rsidRPr="001F268F" w:rsidRDefault="005F6E87" w:rsidP="005F6E87">
      <w:pPr>
        <w:ind w:left="-567" w:right="-348"/>
        <w:rPr>
          <w:sz w:val="16"/>
          <w:szCs w:val="18"/>
        </w:rPr>
      </w:pPr>
      <w:r w:rsidRPr="001F268F">
        <w:rPr>
          <w:sz w:val="16"/>
          <w:szCs w:val="18"/>
        </w:rPr>
        <w:t>Samtliga avgifter är angivna exklusive moms.</w:t>
      </w:r>
    </w:p>
    <w:p w14:paraId="31842941" w14:textId="4C702352" w:rsidR="00240B34" w:rsidRDefault="00240B34" w:rsidP="00157759">
      <w:pPr>
        <w:pStyle w:val="Heading2"/>
      </w:pPr>
      <w:r>
        <w:t>Avtalstid</w:t>
      </w:r>
    </w:p>
    <w:p w14:paraId="7DAA6621" w14:textId="242ECA3B" w:rsidR="00240B34" w:rsidRDefault="00240B34" w:rsidP="00240B34">
      <w:pPr>
        <w:ind w:left="-567" w:right="-348"/>
      </w:pPr>
      <w:r>
        <w:t>Avtal</w:t>
      </w:r>
      <w:r w:rsidR="00A95524">
        <w:t>stiden för tjänster</w:t>
      </w:r>
      <w:r>
        <w:t xml:space="preserve"> gäller från och med </w:t>
      </w:r>
      <w:bookmarkStart w:id="1" w:name="_Hlk181783902"/>
      <w:sdt>
        <w:sdtPr>
          <w:id w:val="-1541195598"/>
          <w:placeholder>
            <w:docPart w:val="8FEFB0C5332B450C845C9089FB7EF2B1"/>
          </w:placeholder>
          <w:text/>
        </w:sdtPr>
        <w:sdtContent>
          <w:r w:rsidR="007B1F69">
            <w:t>DATUM</w:t>
          </w:r>
        </w:sdtContent>
      </w:sdt>
      <w:r>
        <w:t xml:space="preserve"> </w:t>
      </w:r>
      <w:bookmarkEnd w:id="1"/>
      <w:r>
        <w:t xml:space="preserve">till och med </w:t>
      </w:r>
      <w:sdt>
        <w:sdtPr>
          <w:id w:val="1140454768"/>
          <w:placeholder>
            <w:docPart w:val="E4E7294B19E749508AE880C1013A599A"/>
          </w:placeholder>
          <w:text/>
        </w:sdtPr>
        <w:sdtContent>
          <w:r w:rsidR="007B1F69">
            <w:t>DATUM</w:t>
          </w:r>
        </w:sdtContent>
      </w:sdt>
      <w:r w:rsidR="00235E1C">
        <w:t xml:space="preserve"> med automatisk förlängning om </w:t>
      </w:r>
      <w:r w:rsidR="00284785">
        <w:t>sex</w:t>
      </w:r>
      <w:r w:rsidR="00235E1C">
        <w:t xml:space="preserve"> (</w:t>
      </w:r>
      <w:r w:rsidR="00284785">
        <w:t>6</w:t>
      </w:r>
      <w:r w:rsidR="00235E1C">
        <w:t>) månader</w:t>
      </w:r>
      <w:r>
        <w:t xml:space="preserve">. Uppsägning av Avtalet ska ske skriftligen minst </w:t>
      </w:r>
      <w:r w:rsidR="00235E1C">
        <w:t>tre</w:t>
      </w:r>
      <w:r w:rsidR="00A95524">
        <w:t xml:space="preserve"> (</w:t>
      </w:r>
      <w:r w:rsidR="00235E1C">
        <w:t>3</w:t>
      </w:r>
      <w:r w:rsidR="00A95524">
        <w:t>)</w:t>
      </w:r>
      <w:r>
        <w:t xml:space="preserve"> månader före avtalsperiodens slut.</w:t>
      </w:r>
    </w:p>
    <w:p w14:paraId="009576D4" w14:textId="77777777" w:rsidR="00C009CA" w:rsidRDefault="00C009CA" w:rsidP="00157759">
      <w:pPr>
        <w:pStyle w:val="Heading2"/>
      </w:pPr>
      <w:r>
        <w:t>Priser</w:t>
      </w:r>
    </w:p>
    <w:p w14:paraId="2D1FB64C" w14:textId="35A4FD66" w:rsidR="00C009CA" w:rsidRDefault="00C009CA" w:rsidP="00C009CA">
      <w:pPr>
        <w:ind w:left="-567" w:right="-348"/>
      </w:pPr>
      <w:r>
        <w:t>Samtliga priser</w:t>
      </w:r>
      <w:r w:rsidRPr="009B14F3">
        <w:t xml:space="preserve"> </w:t>
      </w:r>
      <w:r>
        <w:t xml:space="preserve">förutom konsumentpriser är angivna exklusive moms. </w:t>
      </w:r>
    </w:p>
    <w:p w14:paraId="7350E965" w14:textId="243803F3" w:rsidR="00FE524C" w:rsidRDefault="00FE524C" w:rsidP="00157759">
      <w:pPr>
        <w:pStyle w:val="Heading2"/>
      </w:pPr>
      <w:r>
        <w:t xml:space="preserve">Ersättning </w:t>
      </w:r>
      <w:r w:rsidR="00115C9F">
        <w:t xml:space="preserve">för förbrukad el </w:t>
      </w:r>
      <w:r>
        <w:t xml:space="preserve">och </w:t>
      </w:r>
      <w:r w:rsidR="001D54D4">
        <w:t>utbetalningsrutin</w:t>
      </w:r>
    </w:p>
    <w:p w14:paraId="09978E43" w14:textId="04530DC4" w:rsidR="00E454C8" w:rsidRDefault="00115C9F" w:rsidP="001D54D4">
      <w:pPr>
        <w:ind w:left="-567"/>
      </w:pPr>
      <w:r>
        <w:t xml:space="preserve">Aimo debiterar </w:t>
      </w:r>
      <w:r w:rsidR="006C64D5">
        <w:t>Uppdragsgivaren</w:t>
      </w:r>
      <w:r>
        <w:t xml:space="preserve">s slutkunder för förbrukad el till det pris per kWh som har beslutats av </w:t>
      </w:r>
      <w:r w:rsidR="006C64D5">
        <w:t>Uppdragsgivaren</w:t>
      </w:r>
      <w:r>
        <w:t xml:space="preserve">. </w:t>
      </w:r>
      <w:r w:rsidR="008D325C" w:rsidRPr="008D325C">
        <w:t xml:space="preserve">Aimo ska till </w:t>
      </w:r>
      <w:r w:rsidR="006C64D5">
        <w:t>Uppdragsgivaren</w:t>
      </w:r>
      <w:r w:rsidR="008D325C" w:rsidRPr="008D325C">
        <w:t xml:space="preserve"> erlägga den procentsats av Aimos totala årsomsättning från Laddboxarna på Anläggningen</w:t>
      </w:r>
      <w:r w:rsidR="00434682">
        <w:t xml:space="preserve"> som överenskommits</w:t>
      </w:r>
      <w:r w:rsidR="00B065B9">
        <w:t xml:space="preserve">, vilken betalas ut </w:t>
      </w:r>
      <w:r w:rsidR="00E454C8">
        <w:t xml:space="preserve">senast trettio (30) dagar efter utgången av varje kalenderkvartal till av </w:t>
      </w:r>
      <w:r w:rsidR="006C64D5">
        <w:t>Uppdragsgivaren</w:t>
      </w:r>
      <w:r w:rsidR="00E454C8">
        <w:t xml:space="preserve"> angivna bankuppgifter. </w:t>
      </w:r>
    </w:p>
    <w:p w14:paraId="5E301829" w14:textId="645F27BC" w:rsidR="005F37C7" w:rsidRDefault="005F37C7" w:rsidP="00157759">
      <w:pPr>
        <w:pStyle w:val="Heading2"/>
      </w:pPr>
      <w:r>
        <w:t>Prisjustering av konsumentpris</w:t>
      </w:r>
    </w:p>
    <w:p w14:paraId="7E5C40BD" w14:textId="7D9B6F19" w:rsidR="005F37C7" w:rsidRDefault="005F37C7" w:rsidP="005F37C7">
      <w:pPr>
        <w:ind w:left="-567"/>
      </w:pPr>
      <w:r>
        <w:t xml:space="preserve">Prisjustering av konsumentpris kan ske vid start av ny månad. Kontakta kundansvarig från Aimo senast </w:t>
      </w:r>
      <w:r w:rsidR="00952413">
        <w:t>fyra (</w:t>
      </w:r>
      <w:r>
        <w:t>4</w:t>
      </w:r>
      <w:r w:rsidR="00952413">
        <w:t>)</w:t>
      </w:r>
      <w:r>
        <w:t xml:space="preserve"> veckor i förväg för ändring av pris för påföljande månad. </w:t>
      </w:r>
    </w:p>
    <w:p w14:paraId="68516AF2" w14:textId="1B43EFDE" w:rsidR="00842A13" w:rsidRDefault="00842A13" w:rsidP="00157759">
      <w:pPr>
        <w:pStyle w:val="Heading2"/>
      </w:pPr>
      <w:r>
        <w:lastRenderedPageBreak/>
        <w:t>Leverans</w:t>
      </w:r>
    </w:p>
    <w:p w14:paraId="0EEA0CDB" w14:textId="355F49ED" w:rsidR="0095612B" w:rsidRDefault="00842A13" w:rsidP="0095612B">
      <w:pPr>
        <w:ind w:left="-567" w:right="-348"/>
      </w:pPr>
      <w:r>
        <w:t>Leverans beräknas att påbörjas inom tio (10) veckor från signerat avtal men fastställes slutligen gemensamt under ett uppstartsmöte.</w:t>
      </w:r>
    </w:p>
    <w:p w14:paraId="73B11634" w14:textId="55475A6A" w:rsidR="00842A13" w:rsidRDefault="00842A13" w:rsidP="00157759">
      <w:pPr>
        <w:pStyle w:val="Heading2"/>
      </w:pPr>
      <w:r>
        <w:t>Bidragsansökan</w:t>
      </w:r>
    </w:p>
    <w:p w14:paraId="28B7AA80" w14:textId="69552138" w:rsidR="006A1994" w:rsidRDefault="006A1994" w:rsidP="006A1994">
      <w:pPr>
        <w:ind w:left="-567"/>
      </w:pPr>
      <w:r>
        <w:t xml:space="preserve">Om Parterna särskilt har avtalat att Aimo ska ansöka om </w:t>
      </w:r>
      <w:r w:rsidR="00B043D8">
        <w:t>bidragsstöd</w:t>
      </w:r>
      <w:r>
        <w:t xml:space="preserve"> för Installationen, ska Uppdragsgivaren utfärda fullmakt enligt Bilaga 4 samt utan dröjsmål tillhandahålla de uppgifter och handlingar som Aimo skäligen begär för ansökan.</w:t>
      </w:r>
    </w:p>
    <w:p w14:paraId="1A8FA0B7" w14:textId="27917408" w:rsidR="006A1994" w:rsidRDefault="006A1994" w:rsidP="006A1994">
      <w:pPr>
        <w:ind w:left="-567"/>
      </w:pPr>
      <w:r>
        <w:t>Aimo ansvarar för att upprätta och inge ansökan samt, om särskilt avtalats, ombesörja slutrapportering till relevant myndighet. Aimo garanterar dock inte att stöd beviljas, utbetalas eller får behållas.</w:t>
      </w:r>
    </w:p>
    <w:p w14:paraId="33B04FBE" w14:textId="33952BFD" w:rsidR="006A1994" w:rsidRDefault="006A1994" w:rsidP="006A1994">
      <w:pPr>
        <w:ind w:left="-567"/>
      </w:pPr>
      <w:r>
        <w:t>Aimo ansvarar inte för försening, avslag, nedsättning eller återkrav av stöd i den mån detta beror på att Uppdragsgivaren har lämnat ofullständiga, felaktiga eller för sent inkomna uppgifter eller handlingar.</w:t>
      </w:r>
    </w:p>
    <w:p w14:paraId="4AE18F2F" w14:textId="44236FA8" w:rsidR="006A1994" w:rsidRDefault="006A1994" w:rsidP="006A1994">
      <w:pPr>
        <w:ind w:left="-567"/>
      </w:pPr>
      <w:r>
        <w:t>Ersättning för Aimos arbete med bidragsansökan utgår enligt det pris som anges i Avtalet. Sådan ersättning får faktureras först efter att Naturvårdsverket har meddelat beslut i stödärendet, oavsett om ansökan bifalls eller avslås.</w:t>
      </w:r>
    </w:p>
    <w:p w14:paraId="66CE8A9C" w14:textId="2D93D864" w:rsidR="006A1994" w:rsidRDefault="006A1994" w:rsidP="006A1994">
      <w:pPr>
        <w:ind w:left="-567"/>
      </w:pPr>
      <w:r>
        <w:t>Om Aimo enligt Avtalet även ska ombesörja slutrapportering, har Aimo rätt att fakturera avtalad ersättning för sådan slutrapportering när Aimo påbörjar slutrapporteringen.</w:t>
      </w:r>
    </w:p>
    <w:p w14:paraId="657CC542" w14:textId="1CA87889" w:rsidR="00874872" w:rsidRDefault="006A1994" w:rsidP="006A1994">
      <w:pPr>
        <w:ind w:left="-567"/>
      </w:pPr>
      <w:r>
        <w:t>Eventuellt stöd utbetalas till Uppdragsgivaren i enlighet med myndighetens beslut.</w:t>
      </w:r>
    </w:p>
    <w:p w14:paraId="5F6A8626" w14:textId="7E09E553" w:rsidR="00E62B34" w:rsidRDefault="00E62B34" w:rsidP="00157759">
      <w:pPr>
        <w:pStyle w:val="Heading2"/>
      </w:pPr>
      <w:r>
        <w:t xml:space="preserve">Ändring, Tillägg, </w:t>
      </w:r>
      <w:r w:rsidR="0036022C">
        <w:t>Avdrag</w:t>
      </w:r>
      <w:r>
        <w:t xml:space="preserve"> (ÄTA)</w:t>
      </w:r>
    </w:p>
    <w:p w14:paraId="6C78F6F2" w14:textId="581EEDF4" w:rsidR="00157759" w:rsidRDefault="00E62B34" w:rsidP="00240B34">
      <w:pPr>
        <w:ind w:left="-567" w:right="-348"/>
        <w:rPr>
          <w:rStyle w:val="Heading3Char"/>
          <w:b w:val="0"/>
          <w:bCs/>
        </w:rPr>
      </w:pPr>
      <w:r w:rsidRPr="00E62B34">
        <w:rPr>
          <w:rStyle w:val="Heading3Char"/>
          <w:b w:val="0"/>
          <w:bCs/>
        </w:rPr>
        <w:t>Om förutsättningar framkommer som inte har varit kända vid besök eller enligt tillhandahållen dokumentation, kan tillkommande arbete ibland krävas</w:t>
      </w:r>
      <w:r w:rsidR="00BA46B5">
        <w:rPr>
          <w:rStyle w:val="Heading3Char"/>
          <w:b w:val="0"/>
          <w:bCs/>
        </w:rPr>
        <w:t xml:space="preserve"> innan avlämning</w:t>
      </w:r>
      <w:r w:rsidRPr="00E62B34">
        <w:rPr>
          <w:rStyle w:val="Heading3Char"/>
          <w:b w:val="0"/>
          <w:bCs/>
        </w:rPr>
        <w:t xml:space="preserve">. Sådana arbeten skall aviseras, kostnadsuppskattas och godkännas av beställaren innan arbetet påbörjas. </w:t>
      </w:r>
    </w:p>
    <w:p w14:paraId="2E00C095" w14:textId="77777777" w:rsidR="009916E7" w:rsidRDefault="00E62B34" w:rsidP="00240B34">
      <w:pPr>
        <w:ind w:left="-567" w:right="-348"/>
        <w:rPr>
          <w:rStyle w:val="Heading3Char"/>
          <w:b w:val="0"/>
          <w:bCs/>
        </w:rPr>
      </w:pPr>
      <w:r w:rsidRPr="00E62B34">
        <w:rPr>
          <w:rStyle w:val="Heading3Char"/>
          <w:b w:val="0"/>
          <w:bCs/>
        </w:rPr>
        <w:t xml:space="preserve">Om Aimo gör bedömningen att kostnadsökningen kommer att understiga </w:t>
      </w:r>
      <w:r w:rsidR="007057EA">
        <w:rPr>
          <w:rStyle w:val="Heading3Char"/>
          <w:b w:val="0"/>
          <w:bCs/>
        </w:rPr>
        <w:t>0,5 PBB</w:t>
      </w:r>
      <w:r w:rsidRPr="00E62B34">
        <w:rPr>
          <w:rStyle w:val="Heading3Char"/>
          <w:b w:val="0"/>
          <w:bCs/>
        </w:rPr>
        <w:t xml:space="preserve"> har </w:t>
      </w:r>
      <w:r w:rsidR="009124B0">
        <w:rPr>
          <w:rStyle w:val="Heading3Char"/>
          <w:b w:val="0"/>
          <w:bCs/>
        </w:rPr>
        <w:t>Aimo</w:t>
      </w:r>
      <w:r w:rsidRPr="00E62B34">
        <w:rPr>
          <w:rStyle w:val="Heading3Char"/>
          <w:b w:val="0"/>
          <w:bCs/>
        </w:rPr>
        <w:t xml:space="preserve"> rätt att omgående påbörja arbetet. </w:t>
      </w:r>
      <w:r w:rsidR="00DA51D0">
        <w:rPr>
          <w:rStyle w:val="Heading3Char"/>
          <w:b w:val="0"/>
          <w:bCs/>
        </w:rPr>
        <w:t>Aimo</w:t>
      </w:r>
      <w:r w:rsidRPr="00E62B34">
        <w:rPr>
          <w:rStyle w:val="Heading3Char"/>
          <w:b w:val="0"/>
          <w:bCs/>
        </w:rPr>
        <w:t xml:space="preserve"> är dock skyldig att därefter utan dröjsmål underrätta beställaren om arbete</w:t>
      </w:r>
      <w:r w:rsidR="00CA36D4">
        <w:rPr>
          <w:rStyle w:val="Heading3Char"/>
          <w:b w:val="0"/>
          <w:bCs/>
        </w:rPr>
        <w:t xml:space="preserve">t. </w:t>
      </w:r>
    </w:p>
    <w:p w14:paraId="2F580953" w14:textId="46D0CADC" w:rsidR="00E62B34" w:rsidRDefault="009916E7" w:rsidP="00240B34">
      <w:pPr>
        <w:ind w:left="-567" w:right="-348"/>
        <w:rPr>
          <w:rStyle w:val="Heading3Char"/>
          <w:b w:val="0"/>
          <w:bCs/>
        </w:rPr>
      </w:pPr>
      <w:r w:rsidRPr="009916E7">
        <w:rPr>
          <w:rStyle w:val="Heading3Char"/>
          <w:b w:val="0"/>
          <w:bCs/>
        </w:rPr>
        <w:t>Eventuella förändringar</w:t>
      </w:r>
      <w:r>
        <w:rPr>
          <w:rStyle w:val="Heading3Char"/>
          <w:b w:val="0"/>
          <w:bCs/>
        </w:rPr>
        <w:t xml:space="preserve"> överstigande 0,5 PBB</w:t>
      </w:r>
      <w:r w:rsidRPr="009916E7">
        <w:rPr>
          <w:rStyle w:val="Heading3Char"/>
          <w:b w:val="0"/>
          <w:bCs/>
        </w:rPr>
        <w:t xml:space="preserve"> till detta avtal ska vara skriftliga och godkända av bägge parter och läggas till befintligt avtal, enligt Bilaga 3.</w:t>
      </w:r>
    </w:p>
    <w:p w14:paraId="7EC05C2B" w14:textId="30B4E265" w:rsidR="009E1F08" w:rsidRDefault="000519BB" w:rsidP="00157759">
      <w:pPr>
        <w:pStyle w:val="Heading2"/>
      </w:pPr>
      <w:r>
        <w:t>Betalningsvillkor</w:t>
      </w:r>
    </w:p>
    <w:p w14:paraId="41195D30" w14:textId="00D06893" w:rsidR="00AC2CDD" w:rsidRDefault="009E1F08" w:rsidP="00AC2CDD">
      <w:pPr>
        <w:ind w:left="-567"/>
      </w:pPr>
      <w:r>
        <w:t>Laddstationer</w:t>
      </w:r>
      <w:r w:rsidR="003C3244">
        <w:t>, installation</w:t>
      </w:r>
      <w:r>
        <w:t xml:space="preserve"> och tillbehör har följande betalnin</w:t>
      </w:r>
      <w:r w:rsidR="00A922E6">
        <w:t>g</w:t>
      </w:r>
      <w:r>
        <w:t xml:space="preserve">svillkor: </w:t>
      </w:r>
      <w:r w:rsidR="003C3244">
        <w:br/>
      </w:r>
      <w:r>
        <w:t>50% av ordervärdet vid order</w:t>
      </w:r>
      <w:r>
        <w:br/>
        <w:t xml:space="preserve">50% efter </w:t>
      </w:r>
      <w:r w:rsidR="000818FF">
        <w:t>avlämning</w:t>
      </w:r>
      <w:r w:rsidR="00A922E6">
        <w:br/>
      </w:r>
      <w:r w:rsidR="000519BB">
        <w:br/>
      </w:r>
      <w:r w:rsidR="00AC2CDD">
        <w:t xml:space="preserve">Om Aimo enligt punkt 7 ska ansöka om </w:t>
      </w:r>
      <w:r w:rsidR="00B043D8">
        <w:t>bidragsstöd</w:t>
      </w:r>
      <w:r w:rsidR="00AC2CDD">
        <w:t xml:space="preserve"> för Installationen gäller dock följande i stället för ovanstående betalningsvillkor för laddstationer, installation och tillbehör:</w:t>
      </w:r>
    </w:p>
    <w:p w14:paraId="0518CCF0" w14:textId="77777777" w:rsidR="00AC2CDD" w:rsidRDefault="00AC2CDD" w:rsidP="00AC2CDD">
      <w:pPr>
        <w:ind w:left="-567"/>
      </w:pPr>
    </w:p>
    <w:p w14:paraId="38101A56" w14:textId="3B2F9468" w:rsidR="00AC2CDD" w:rsidRDefault="00AC2CDD" w:rsidP="00AC2CDD">
      <w:pPr>
        <w:ind w:left="-567"/>
      </w:pPr>
      <w:r>
        <w:lastRenderedPageBreak/>
        <w:t>a) Aimo får inte fakturera Uppdragsgivaren för laddstationer, installation eller tillbehör innan Naturvårdsverket har meddelat beslut i stödärendet.</w:t>
      </w:r>
    </w:p>
    <w:p w14:paraId="11CFBB81" w14:textId="089AE511" w:rsidR="00AC2CDD" w:rsidRDefault="00AC2CDD" w:rsidP="00AC2CDD">
      <w:pPr>
        <w:ind w:left="-567"/>
      </w:pPr>
      <w:r>
        <w:t>b) Om stöd beviljas, har Aimo rätt att fakturera 50 procent av ordervärdet efter att beslut i stödärendet har meddelats och 50 procent efter avlämning.</w:t>
      </w:r>
    </w:p>
    <w:p w14:paraId="16AAE40C" w14:textId="4F2688AB" w:rsidR="00AC2CDD" w:rsidRDefault="00AC2CDD" w:rsidP="00AC2CDD">
      <w:pPr>
        <w:ind w:left="-567"/>
      </w:pPr>
      <w:r>
        <w:t>c) Om ansökan om stöd avslås, har Uppdragsgivaren rätt att frånträda Avtalet i den del det avser Installationen samt därmed sammanhängande laddningstjänster för den aktuella Installationen. Sådant frånträdande ska ske genom skriftligt meddelande till Aimo senast tio (10) arbetsdagar efter att Uppdragsgivaren tagit del av beslutet.</w:t>
      </w:r>
    </w:p>
    <w:p w14:paraId="27E334E4" w14:textId="4B1DAC54" w:rsidR="00AC2CDD" w:rsidRDefault="00AC2CDD" w:rsidP="00AC2CDD">
      <w:pPr>
        <w:ind w:left="-567"/>
      </w:pPr>
      <w:r>
        <w:t>d) Vid frånträdande enligt punkt c) ansvarar Uppdragsgivaren inte för betalning av ordervärdet för laddstationer, installation eller tillbehör och inte heller för avgifter avseende sådana laddningstjänster som inte har påbörjats. Aimo har dock rätt att fakturera ersättning för bidragsansökan enligt punkt 7.</w:t>
      </w:r>
    </w:p>
    <w:p w14:paraId="6947F58A" w14:textId="5270DCC1" w:rsidR="009E1F08" w:rsidRDefault="00AC2CDD" w:rsidP="00AC2CDD">
      <w:pPr>
        <w:ind w:left="-567"/>
      </w:pPr>
      <w:r>
        <w:t>e) Om Uppdragsgivaren inte frånträder Avtalet inom den tid som anges i punkt c), har Aimo rätt att fakturera 50 procent av ordervärdet när fristen enligt punkt c) har löpt ut och 50 procent efter avlämning.</w:t>
      </w:r>
    </w:p>
    <w:p w14:paraId="2A5C1928" w14:textId="1804CB77" w:rsidR="003C3244" w:rsidRDefault="003C3244" w:rsidP="004A27B1">
      <w:pPr>
        <w:ind w:left="-567"/>
      </w:pPr>
      <w:r>
        <w:t>Tjänster</w:t>
      </w:r>
      <w:r w:rsidR="00155169">
        <w:t>/tillvalstjänster</w:t>
      </w:r>
      <w:r w:rsidR="009E1F08">
        <w:t>:</w:t>
      </w:r>
      <w:r w:rsidR="00A922E6">
        <w:br/>
      </w:r>
      <w:r w:rsidR="009242EC" w:rsidRPr="00530612">
        <w:t xml:space="preserve">Aimo fakturerar </w:t>
      </w:r>
      <w:r w:rsidR="009242EC">
        <w:t xml:space="preserve">återkommande tjänster/tilläggstjänster </w:t>
      </w:r>
      <w:r w:rsidR="000A46A6">
        <w:br/>
      </w:r>
      <w:r w:rsidR="009242EC" w:rsidRPr="00530612">
        <w:t xml:space="preserve"> </w:t>
      </w:r>
      <w:sdt>
        <w:sdtPr>
          <w:rPr>
            <w:rFonts w:ascii="MS Gothic" w:eastAsia="MS Gothic" w:hAnsi="MS Gothic"/>
            <w:lang w:eastAsia="ja-JP"/>
          </w:rPr>
          <w:id w:val="-2122369918"/>
          <w14:checkbox>
            <w14:checked w14:val="0"/>
            <w14:checkedState w14:val="2612" w14:font="MS Gothic"/>
            <w14:uncheckedState w14:val="2610" w14:font="MS Gothic"/>
          </w14:checkbox>
        </w:sdtPr>
        <w:sdtContent>
          <w:r w:rsidR="009242EC">
            <w:rPr>
              <w:rFonts w:ascii="MS Gothic" w:eastAsia="MS Gothic" w:hAnsi="MS Gothic" w:hint="eastAsia"/>
              <w:lang w:eastAsia="ja-JP"/>
            </w:rPr>
            <w:t>☐</w:t>
          </w:r>
        </w:sdtContent>
      </w:sdt>
      <w:r w:rsidR="009242EC" w:rsidRPr="00530612">
        <w:rPr>
          <w:lang w:eastAsia="ja-JP"/>
        </w:rPr>
        <w:t xml:space="preserve"> </w:t>
      </w:r>
      <w:r w:rsidR="009242EC">
        <w:rPr>
          <w:lang w:eastAsia="ja-JP"/>
        </w:rPr>
        <w:t xml:space="preserve">Månadsvis / </w:t>
      </w:r>
      <w:sdt>
        <w:sdtPr>
          <w:rPr>
            <w:rFonts w:ascii="MS Gothic" w:eastAsia="MS Gothic" w:hAnsi="MS Gothic"/>
            <w:lang w:eastAsia="ja-JP"/>
          </w:rPr>
          <w:id w:val="469640254"/>
          <w14:checkbox>
            <w14:checked w14:val="0"/>
            <w14:checkedState w14:val="2612" w14:font="MS Gothic"/>
            <w14:uncheckedState w14:val="2610" w14:font="MS Gothic"/>
          </w14:checkbox>
        </w:sdtPr>
        <w:sdtContent>
          <w:r w:rsidR="009242EC" w:rsidRPr="00530612">
            <w:rPr>
              <w:rFonts w:ascii="MS Gothic" w:eastAsia="MS Gothic" w:hAnsi="MS Gothic" w:hint="eastAsia"/>
              <w:lang w:eastAsia="ja-JP"/>
            </w:rPr>
            <w:t>☐</w:t>
          </w:r>
        </w:sdtContent>
      </w:sdt>
      <w:r w:rsidR="009242EC" w:rsidRPr="00530612">
        <w:rPr>
          <w:lang w:eastAsia="ja-JP"/>
        </w:rPr>
        <w:t xml:space="preserve"> </w:t>
      </w:r>
      <w:r w:rsidR="009242EC">
        <w:rPr>
          <w:lang w:eastAsia="ja-JP"/>
        </w:rPr>
        <w:t xml:space="preserve">Kvartalsvis / </w:t>
      </w:r>
      <w:sdt>
        <w:sdtPr>
          <w:rPr>
            <w:rFonts w:ascii="MS Gothic" w:eastAsia="MS Gothic" w:hAnsi="MS Gothic"/>
            <w:lang w:eastAsia="ja-JP"/>
          </w:rPr>
          <w:id w:val="962153319"/>
          <w14:checkbox>
            <w14:checked w14:val="0"/>
            <w14:checkedState w14:val="2612" w14:font="MS Gothic"/>
            <w14:uncheckedState w14:val="2610" w14:font="MS Gothic"/>
          </w14:checkbox>
        </w:sdtPr>
        <w:sdtContent>
          <w:r w:rsidR="009242EC" w:rsidRPr="00530612">
            <w:rPr>
              <w:rFonts w:ascii="MS Gothic" w:eastAsia="MS Gothic" w:hAnsi="MS Gothic" w:hint="eastAsia"/>
              <w:lang w:eastAsia="ja-JP"/>
            </w:rPr>
            <w:t>☐</w:t>
          </w:r>
        </w:sdtContent>
      </w:sdt>
      <w:r w:rsidR="009242EC" w:rsidRPr="00530612">
        <w:rPr>
          <w:lang w:eastAsia="ja-JP"/>
        </w:rPr>
        <w:t xml:space="preserve"> </w:t>
      </w:r>
      <w:r w:rsidR="009242EC">
        <w:rPr>
          <w:lang w:eastAsia="ja-JP"/>
        </w:rPr>
        <w:t>Årsvis</w:t>
      </w:r>
      <w:r w:rsidR="009242EC" w:rsidRPr="00530612">
        <w:t xml:space="preserve"> i förskott.</w:t>
      </w:r>
    </w:p>
    <w:p w14:paraId="4FABB6F0" w14:textId="1CBE4E04" w:rsidR="00AF6A35" w:rsidRPr="009E1F08" w:rsidRDefault="00A922E6" w:rsidP="00AC2CDD">
      <w:pPr>
        <w:ind w:left="-567"/>
      </w:pPr>
      <w:r w:rsidRPr="003C3244">
        <w:rPr>
          <w:b/>
          <w:bCs/>
        </w:rPr>
        <w:t>Betalningsvillkor</w:t>
      </w:r>
      <w:r w:rsidR="003C3244">
        <w:rPr>
          <w:b/>
          <w:bCs/>
        </w:rPr>
        <w:t>:</w:t>
      </w:r>
      <w:r>
        <w:t xml:space="preserve"> trettio (30) dagar</w:t>
      </w:r>
      <w:r w:rsidR="003C3244">
        <w:t xml:space="preserve"> netto</w:t>
      </w:r>
      <w:r>
        <w:t xml:space="preserve">.  </w:t>
      </w:r>
    </w:p>
    <w:p w14:paraId="6C383D6F" w14:textId="66F33D88" w:rsidR="00A922E6" w:rsidRDefault="00A922E6" w:rsidP="00157759">
      <w:pPr>
        <w:pStyle w:val="Heading2"/>
      </w:pPr>
      <w:r>
        <w:t>Garanti</w:t>
      </w:r>
    </w:p>
    <w:p w14:paraId="30D5BCF1" w14:textId="74794B6F" w:rsidR="00A922E6" w:rsidRPr="00A922E6" w:rsidRDefault="00045CDC" w:rsidP="004A27B1">
      <w:pPr>
        <w:ind w:left="-567"/>
      </w:pPr>
      <w:r>
        <w:t xml:space="preserve">Aimo lämnar </w:t>
      </w:r>
      <w:r w:rsidR="00C244C2">
        <w:t>fem</w:t>
      </w:r>
      <w:r>
        <w:t xml:space="preserve"> (</w:t>
      </w:r>
      <w:r w:rsidR="00C244C2">
        <w:t>5</w:t>
      </w:r>
      <w:r>
        <w:t xml:space="preserve">) års garanti för </w:t>
      </w:r>
      <w:r w:rsidR="008F79B4">
        <w:t>sina</w:t>
      </w:r>
      <w:r>
        <w:t xml:space="preserve"> </w:t>
      </w:r>
      <w:r w:rsidR="00C01C3F">
        <w:t>installationsarbete</w:t>
      </w:r>
      <w:r w:rsidR="001F3C56">
        <w:t>n från och med avlämning</w:t>
      </w:r>
      <w:r w:rsidR="00C01C3F">
        <w:t>. För mark- och asfaltsarbeten, material och varor ska den garantitid gälla som Aimos under</w:t>
      </w:r>
      <w:r w:rsidR="00FC3AFB">
        <w:t>-leverantörer/</w:t>
      </w:r>
      <w:r w:rsidR="00C01C3F">
        <w:t>entreprenörer tillämpar gentemot Aimo, dock minst två (2) års garantitid</w:t>
      </w:r>
      <w:r w:rsidR="001F3C56">
        <w:t xml:space="preserve"> från avlämning</w:t>
      </w:r>
      <w:r w:rsidR="00C01C3F">
        <w:t>.</w:t>
      </w:r>
    </w:p>
    <w:p w14:paraId="4C2D86A0" w14:textId="3BC769F2" w:rsidR="00393E7B" w:rsidRDefault="00393E7B" w:rsidP="00157759">
      <w:pPr>
        <w:pStyle w:val="Heading2"/>
      </w:pPr>
      <w:r>
        <w:t>Driftavbrott</w:t>
      </w:r>
    </w:p>
    <w:p w14:paraId="1895D947" w14:textId="19F0FE86" w:rsidR="00393E7B" w:rsidRDefault="00393E7B" w:rsidP="00393E7B">
      <w:pPr>
        <w:ind w:left="-567"/>
      </w:pPr>
      <w:r>
        <w:t xml:space="preserve">Eventuella driftavbrott åtgärdas </w:t>
      </w:r>
      <w:r w:rsidR="00193EFC">
        <w:t>med den skyndsamhet som omständigheterna påkallar</w:t>
      </w:r>
      <w:r>
        <w:t xml:space="preserve"> efter felanmälan. </w:t>
      </w:r>
    </w:p>
    <w:p w14:paraId="6B1E30F8" w14:textId="07F17732" w:rsidR="004A27B1" w:rsidRDefault="004A27B1" w:rsidP="00157759">
      <w:pPr>
        <w:pStyle w:val="Heading2"/>
      </w:pPr>
      <w:r>
        <w:t>Standardavtal</w:t>
      </w:r>
    </w:p>
    <w:p w14:paraId="2D35FA09" w14:textId="6B3E2FB2" w:rsidR="007B1F69" w:rsidRDefault="004A27B1" w:rsidP="004A27B1">
      <w:pPr>
        <w:ind w:left="-567"/>
      </w:pPr>
      <w:r>
        <w:t>Om inget annat framgår i detta avtal gäller Aimos Allmänna Villkor</w:t>
      </w:r>
      <w:r w:rsidR="004F0353">
        <w:t>, Bilaga 1</w:t>
      </w:r>
      <w:r>
        <w:t xml:space="preserve">. </w:t>
      </w:r>
    </w:p>
    <w:p w14:paraId="4BB8BF6B" w14:textId="77777777" w:rsidR="007B1F69" w:rsidRDefault="007B1F69">
      <w:pPr>
        <w:spacing w:after="160" w:line="259" w:lineRule="auto"/>
      </w:pPr>
      <w:r>
        <w:br w:type="page"/>
      </w:r>
    </w:p>
    <w:p w14:paraId="0F0B3BD2" w14:textId="1A275BC9" w:rsidR="00C76976" w:rsidRDefault="004A27B1" w:rsidP="00157759">
      <w:pPr>
        <w:pStyle w:val="Heading2"/>
      </w:pPr>
      <w:r>
        <w:lastRenderedPageBreak/>
        <w:t>Handlingarnas rangordning</w:t>
      </w:r>
    </w:p>
    <w:p w14:paraId="1528BB20" w14:textId="6C0A2BDA" w:rsidR="004417A2" w:rsidRDefault="000B2853" w:rsidP="00350E5A">
      <w:pPr>
        <w:ind w:left="-567"/>
      </w:pPr>
      <w:r w:rsidRPr="00B80D9C">
        <w:t xml:space="preserve">Avtalet består av nedan listade handlingar. Definitionerna i de allmänna villkoren äger tillämpning på detta </w:t>
      </w:r>
      <w:r>
        <w:t>Avtal</w:t>
      </w:r>
      <w:r w:rsidRPr="00B80D9C">
        <w:t xml:space="preserve"> och vice versa.</w:t>
      </w:r>
      <w:r>
        <w:t xml:space="preserve"> </w:t>
      </w:r>
      <w:r w:rsidRPr="000B2853">
        <w:t>Vid eventuella motsägelser äger handling företräde i fallande ordning enligt nedan:</w:t>
      </w:r>
    </w:p>
    <w:p w14:paraId="497FD4E6" w14:textId="1905ABBA" w:rsidR="00350E5A" w:rsidRDefault="00350E5A" w:rsidP="00350E5A">
      <w:pPr>
        <w:pStyle w:val="ListParagraph"/>
        <w:numPr>
          <w:ilvl w:val="0"/>
          <w:numId w:val="20"/>
        </w:numPr>
      </w:pPr>
      <w:r>
        <w:t xml:space="preserve">Skriftliga ändringar och tillägg som överenskommits mellan partnerna i omvänd datumordning. </w:t>
      </w:r>
    </w:p>
    <w:p w14:paraId="6A782F33" w14:textId="6D170BC1" w:rsidR="00350E5A" w:rsidRDefault="00350E5A" w:rsidP="00350E5A">
      <w:pPr>
        <w:pStyle w:val="ListParagraph"/>
        <w:numPr>
          <w:ilvl w:val="0"/>
          <w:numId w:val="20"/>
        </w:numPr>
      </w:pPr>
      <w:r>
        <w:t xml:space="preserve">Detta </w:t>
      </w:r>
      <w:r w:rsidR="001B4F80">
        <w:t>A</w:t>
      </w:r>
      <w:r>
        <w:t>vtal</w:t>
      </w:r>
    </w:p>
    <w:p w14:paraId="0FFA268A" w14:textId="1B862259" w:rsidR="001B4F80" w:rsidRDefault="001B4F80" w:rsidP="00350E5A">
      <w:pPr>
        <w:pStyle w:val="ListParagraph"/>
        <w:numPr>
          <w:ilvl w:val="0"/>
          <w:numId w:val="20"/>
        </w:numPr>
      </w:pPr>
      <w:r>
        <w:t xml:space="preserve">Allmänna villkor </w:t>
      </w:r>
      <w:r w:rsidR="00E71928">
        <w:t>–</w:t>
      </w:r>
      <w:r>
        <w:t xml:space="preserve"> Aimo Charge</w:t>
      </w:r>
    </w:p>
    <w:p w14:paraId="5F1EDE4B" w14:textId="1379450A" w:rsidR="00350E5A" w:rsidRDefault="00350E5A" w:rsidP="00350E5A">
      <w:pPr>
        <w:pStyle w:val="ListParagraph"/>
        <w:numPr>
          <w:ilvl w:val="0"/>
          <w:numId w:val="20"/>
        </w:numPr>
      </w:pPr>
      <w:r>
        <w:t>Aimos</w:t>
      </w:r>
      <w:r w:rsidR="003729C3">
        <w:t xml:space="preserve"> </w:t>
      </w:r>
      <w:r>
        <w:t>offert inkl. bilagor och eventuella kompletteringar</w:t>
      </w:r>
    </w:p>
    <w:p w14:paraId="1AB28AAF" w14:textId="55141A82" w:rsidR="00350E5A" w:rsidRDefault="00611B5C" w:rsidP="00350E5A">
      <w:pPr>
        <w:pStyle w:val="ListParagraph"/>
        <w:numPr>
          <w:ilvl w:val="0"/>
          <w:numId w:val="20"/>
        </w:numPr>
      </w:pPr>
      <w:r>
        <w:t xml:space="preserve">Eventuellt </w:t>
      </w:r>
      <w:r w:rsidR="00350E5A">
        <w:t>Förfrågningsunderlag</w:t>
      </w:r>
    </w:p>
    <w:p w14:paraId="77ECC76F" w14:textId="5C6903CA" w:rsidR="00AE4CEC" w:rsidRDefault="00AE4CEC" w:rsidP="00157759">
      <w:pPr>
        <w:pStyle w:val="Heading2"/>
      </w:pPr>
      <w:r>
        <w:t>Bilagor</w:t>
      </w:r>
    </w:p>
    <w:p w14:paraId="5F3D9579" w14:textId="49041F3B" w:rsidR="00A528E4" w:rsidRDefault="00AE4CEC" w:rsidP="00A528E4">
      <w:pPr>
        <w:pStyle w:val="ListParagraph"/>
        <w:numPr>
          <w:ilvl w:val="0"/>
          <w:numId w:val="21"/>
        </w:numPr>
        <w:ind w:left="426" w:hanging="426"/>
      </w:pPr>
      <w:r>
        <w:t>Bilaga 1 –</w:t>
      </w:r>
      <w:r w:rsidR="001B4F80">
        <w:t xml:space="preserve"> Allmänna villkor – Aimo Charge</w:t>
      </w:r>
      <w:r w:rsidR="003D6BA4">
        <w:t xml:space="preserve"> v1.</w:t>
      </w:r>
      <w:r w:rsidR="007B1F69">
        <w:t>1</w:t>
      </w:r>
    </w:p>
    <w:p w14:paraId="393D61F5" w14:textId="16887CB5" w:rsidR="00A528E4" w:rsidRDefault="00AE4CEC" w:rsidP="00A528E4">
      <w:pPr>
        <w:pStyle w:val="ListParagraph"/>
        <w:numPr>
          <w:ilvl w:val="0"/>
          <w:numId w:val="21"/>
        </w:numPr>
        <w:ind w:left="426" w:hanging="426"/>
      </w:pPr>
      <w:r>
        <w:t xml:space="preserve">Bilaga 2 – </w:t>
      </w:r>
      <w:r w:rsidR="001037A1">
        <w:t>Överenskommen offert</w:t>
      </w:r>
      <w:r w:rsidR="001B4F80">
        <w:t xml:space="preserve"> </w:t>
      </w:r>
      <w:r w:rsidR="00D27CFB">
        <w:t>(</w:t>
      </w:r>
      <w:sdt>
        <w:sdtPr>
          <w:id w:val="441039684"/>
          <w:placeholder>
            <w:docPart w:val="DefaultPlaceholder_-1854013440"/>
          </w:placeholder>
          <w:text/>
        </w:sdtPr>
        <w:sdtContent>
          <w:r w:rsidR="00D27CFB">
            <w:t>Bifogas ej</w:t>
          </w:r>
        </w:sdtContent>
      </w:sdt>
      <w:r w:rsidR="00D27CFB">
        <w:t>)</w:t>
      </w:r>
    </w:p>
    <w:p w14:paraId="48CA74EB" w14:textId="2D7FEF05" w:rsidR="00A528E4" w:rsidRDefault="001B4F80" w:rsidP="00A528E4">
      <w:pPr>
        <w:pStyle w:val="ListParagraph"/>
        <w:numPr>
          <w:ilvl w:val="0"/>
          <w:numId w:val="21"/>
        </w:numPr>
        <w:ind w:left="426" w:hanging="426"/>
      </w:pPr>
      <w:r>
        <w:t xml:space="preserve">Bilaga 3 – </w:t>
      </w:r>
      <w:r w:rsidR="00933DB7">
        <w:t>Ä</w:t>
      </w:r>
      <w:r>
        <w:t>ndringsbegäran</w:t>
      </w:r>
      <w:r w:rsidR="00EC4CCD">
        <w:t xml:space="preserve"> (</w:t>
      </w:r>
      <w:sdt>
        <w:sdtPr>
          <w:id w:val="1073931159"/>
          <w:placeholder>
            <w:docPart w:val="DefaultPlaceholder_-1854013440"/>
          </w:placeholder>
          <w:text/>
        </w:sdtPr>
        <w:sdtContent>
          <w:r w:rsidR="00EC4CCD">
            <w:t>Bifog</w:t>
          </w:r>
          <w:r w:rsidR="00ED346F">
            <w:t>as vid behov</w:t>
          </w:r>
        </w:sdtContent>
      </w:sdt>
      <w:r w:rsidR="00EC4CCD">
        <w:t>)</w:t>
      </w:r>
    </w:p>
    <w:p w14:paraId="6996B6F2" w14:textId="1F3E6CDC" w:rsidR="00A528E4" w:rsidRDefault="001B4F80" w:rsidP="00A528E4">
      <w:pPr>
        <w:pStyle w:val="ListParagraph"/>
        <w:numPr>
          <w:ilvl w:val="0"/>
          <w:numId w:val="21"/>
        </w:numPr>
        <w:ind w:left="426" w:hanging="426"/>
      </w:pPr>
      <w:r>
        <w:t>Bilaga 4 – Fullmakt för bidragsansökan</w:t>
      </w:r>
      <w:r w:rsidR="00ED346F">
        <w:t xml:space="preserve"> (</w:t>
      </w:r>
      <w:sdt>
        <w:sdtPr>
          <w:id w:val="1908795803"/>
          <w:placeholder>
            <w:docPart w:val="DefaultPlaceholder_-1854013440"/>
          </w:placeholder>
          <w:text/>
        </w:sdtPr>
        <w:sdtContent>
          <w:r w:rsidR="00ED346F">
            <w:t>Bifogas vid behov</w:t>
          </w:r>
        </w:sdtContent>
      </w:sdt>
      <w:r w:rsidR="00ED346F">
        <w:t>)</w:t>
      </w:r>
    </w:p>
    <w:p w14:paraId="27A60983" w14:textId="1F1A2318" w:rsidR="00157759" w:rsidRDefault="008D53A7" w:rsidP="008D53A7">
      <w:pPr>
        <w:ind w:right="-348"/>
      </w:pPr>
      <w:r>
        <w:t>_____________________</w:t>
      </w:r>
      <w:r w:rsidR="0019170D" w:rsidRPr="00E77DAD">
        <w:t>____________________________________________</w:t>
      </w:r>
    </w:p>
    <w:p w14:paraId="31B2F5BA" w14:textId="77777777" w:rsidR="00157759" w:rsidRDefault="00157759" w:rsidP="0067150C">
      <w:pPr>
        <w:ind w:left="-567" w:right="-348"/>
      </w:pPr>
    </w:p>
    <w:p w14:paraId="6BB75B45" w14:textId="77777777" w:rsidR="00091DCC" w:rsidRDefault="00091DCC" w:rsidP="0067150C">
      <w:pPr>
        <w:ind w:left="-567" w:right="-348"/>
      </w:pPr>
    </w:p>
    <w:p w14:paraId="3FC97501" w14:textId="77777777" w:rsidR="00091DCC" w:rsidRDefault="00091DCC" w:rsidP="0067150C">
      <w:pPr>
        <w:ind w:left="-567" w:right="-348"/>
      </w:pPr>
    </w:p>
    <w:p w14:paraId="7672CF8B" w14:textId="77777777" w:rsidR="00091DCC" w:rsidRDefault="00091DCC" w:rsidP="0067150C">
      <w:pPr>
        <w:ind w:left="-567" w:right="-348"/>
      </w:pPr>
    </w:p>
    <w:p w14:paraId="31511F39" w14:textId="77777777" w:rsidR="00091DCC" w:rsidRDefault="00091DCC" w:rsidP="0067150C">
      <w:pPr>
        <w:ind w:left="-567" w:right="-348"/>
      </w:pPr>
    </w:p>
    <w:p w14:paraId="58FDBDF1" w14:textId="77777777" w:rsidR="00091DCC" w:rsidRDefault="00091DCC" w:rsidP="0067150C">
      <w:pPr>
        <w:ind w:left="-567" w:right="-348"/>
      </w:pPr>
    </w:p>
    <w:p w14:paraId="76B3D51C" w14:textId="77777777" w:rsidR="00091DCC" w:rsidRDefault="00091DCC" w:rsidP="0067150C">
      <w:pPr>
        <w:ind w:left="-567" w:right="-348"/>
      </w:pPr>
    </w:p>
    <w:sectPr w:rsidR="00091DCC" w:rsidSect="00476179">
      <w:headerReference w:type="default" r:id="rId11"/>
      <w:footerReference w:type="default" r:id="rId12"/>
      <w:type w:val="continuous"/>
      <w:pgSz w:w="11906" w:h="16838" w:code="9"/>
      <w:pgMar w:top="2268" w:right="1979" w:bottom="1134" w:left="2053" w:header="397" w:footer="34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5E4B" w14:textId="77777777" w:rsidR="00955780" w:rsidRDefault="00955780" w:rsidP="00B01726">
      <w:r>
        <w:separator/>
      </w:r>
    </w:p>
  </w:endnote>
  <w:endnote w:type="continuationSeparator" w:id="0">
    <w:p w14:paraId="5E96FA0C" w14:textId="77777777" w:rsidR="00955780" w:rsidRDefault="00955780" w:rsidP="00B01726">
      <w:r>
        <w:continuationSeparator/>
      </w:r>
    </w:p>
  </w:endnote>
  <w:endnote w:type="continuationNotice" w:id="1">
    <w:p w14:paraId="5CBCB2FC" w14:textId="77777777" w:rsidR="00955780" w:rsidRDefault="009557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imo Sans">
    <w:panose1 w:val="020B0502020204020303"/>
    <w:charset w:val="00"/>
    <w:family w:val="swiss"/>
    <w:notTrueType/>
    <w:pitch w:val="variable"/>
    <w:sig w:usb0="8000002F" w:usb1="4000204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imo Sans Medium">
    <w:panose1 w:val="020B0502020204020303"/>
    <w:charset w:val="00"/>
    <w:family w:val="swiss"/>
    <w:notTrueType/>
    <w:pitch w:val="variable"/>
    <w:sig w:usb0="8000002F" w:usb1="4000204A"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E74F6" w14:textId="57C5F027" w:rsidR="00414754" w:rsidRDefault="00F97B7F">
    <w:pPr>
      <w:pStyle w:val="Footer"/>
    </w:pPr>
    <w:r>
      <w:rPr>
        <w:noProof/>
      </w:rPr>
      <mc:AlternateContent>
        <mc:Choice Requires="wps">
          <w:drawing>
            <wp:anchor distT="45720" distB="45720" distL="114300" distR="114300" simplePos="0" relativeHeight="251658245" behindDoc="0" locked="0" layoutInCell="1" allowOverlap="1" wp14:anchorId="5F9ADBDC" wp14:editId="65901093">
              <wp:simplePos x="0" y="0"/>
              <wp:positionH relativeFrom="column">
                <wp:posOffset>5648960</wp:posOffset>
              </wp:positionH>
              <wp:positionV relativeFrom="paragraph">
                <wp:posOffset>-151130</wp:posOffset>
              </wp:positionV>
              <wp:extent cx="942975" cy="392430"/>
              <wp:effectExtent l="0" t="0" r="9525" b="7620"/>
              <wp:wrapSquare wrapText="bothSides"/>
              <wp:docPr id="21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42975" cy="392430"/>
                      </a:xfrm>
                      <a:prstGeom prst="rect">
                        <a:avLst/>
                      </a:prstGeom>
                      <a:solidFill>
                        <a:srgbClr val="FFFFFF"/>
                      </a:solidFill>
                      <a:ln w="9525">
                        <a:noFill/>
                        <a:miter lim="800000"/>
                        <a:headEnd/>
                        <a:tailEnd/>
                      </a:ln>
                    </wps:spPr>
                    <wps:txbx>
                      <w:txbxContent>
                        <w:p w14:paraId="61696E7B" w14:textId="77777777" w:rsidR="00F97B7F" w:rsidRPr="005E7958" w:rsidRDefault="00F97B7F" w:rsidP="00F97B7F">
                          <w:pPr>
                            <w:pStyle w:val="Footer"/>
                          </w:pPr>
                          <w:r>
                            <w:fldChar w:fldCharType="begin"/>
                          </w:r>
                          <w:r>
                            <w:instrText>PAGE   \* MERGEFORMAT</w:instrText>
                          </w:r>
                          <w:r>
                            <w:fldChar w:fldCharType="separate"/>
                          </w:r>
                          <w:r>
                            <w:t>1</w:t>
                          </w:r>
                          <w:r>
                            <w:fldChar w:fldCharType="end"/>
                          </w:r>
                          <w:r>
                            <w:t>/</w:t>
                          </w:r>
                          <w:fldSimple w:instr="NUMPAGES  \* Arabic  \* MERGEFORMAT">
                            <w:r>
                              <w:t>2</w:t>
                            </w:r>
                          </w:fldSimple>
                        </w:p>
                        <w:p w14:paraId="01539E27" w14:textId="54B29C9D" w:rsidR="00F97B7F" w:rsidRDefault="00F97B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F9ADBDC" id="_x0000_t202" coordsize="21600,21600" o:spt="202" path="m,l,21600r21600,l21600,xe">
              <v:stroke joinstyle="miter"/>
              <v:path gradientshapeok="t" o:connecttype="rect"/>
            </v:shapetype>
            <v:shape id="Textruta 2" o:spid="_x0000_s1027" type="#_x0000_t202" style="position:absolute;margin-left:444.8pt;margin-top:-11.9pt;width:74.25pt;height:30.9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" stroked="f">
              <v:textbox>
                <w:txbxContent>
                  <w:p w14:paraId="61696E7B" w14:textId="77777777" w:rsidR="00F97B7F" w:rsidRPr="005E7958" w:rsidRDefault="00F97B7F" w:rsidP="00F97B7F">
                    <w:pPr>
                      <w:pStyle w:val="Footer"/>
                    </w:pPr>
                    <w:r>
                      <w:fldChar w:fldCharType="begin"/>
                    </w:r>
                    <w:r>
                      <w:instrText>PAGE   \* MERGEFORMAT</w:instrText>
                    </w:r>
                    <w:r>
                      <w:fldChar w:fldCharType="separate"/>
                    </w:r>
                    <w:r>
                      <w:t>1</w:t>
                    </w:r>
                    <w:r>
                      <w:fldChar w:fldCharType="end"/>
                    </w:r>
                    <w:r>
                      <w:t>/</w:t>
                    </w:r>
                    <w:fldSimple w:instr="NUMPAGES  \* Arabic  \* MERGEFORMAT">
                      <w:r>
                        <w:t>2</w:t>
                      </w:r>
                    </w:fldSimple>
                  </w:p>
                  <w:p w14:paraId="01539E27" w14:textId="54B29C9D" w:rsidR="00F97B7F" w:rsidRDefault="00F97B7F"/>
                </w:txbxContent>
              </v:textbox>
              <w10:wrap type="square"/>
            </v:shape>
          </w:pict>
        </mc:Fallback>
      </mc:AlternateContent>
    </w:r>
    <w:r w:rsidR="00131A16" w:rsidRPr="002018BA">
      <w:rPr>
        <w:noProof/>
      </w:rPr>
      <w:drawing>
        <wp:anchor distT="0" distB="0" distL="114300" distR="114300" simplePos="0" relativeHeight="251658244" behindDoc="0" locked="0" layoutInCell="1" allowOverlap="1" wp14:anchorId="34A6BFFC" wp14:editId="0B77FB6C">
          <wp:simplePos x="0" y="0"/>
          <wp:positionH relativeFrom="column">
            <wp:posOffset>-1084580</wp:posOffset>
          </wp:positionH>
          <wp:positionV relativeFrom="paragraph">
            <wp:posOffset>-255905</wp:posOffset>
          </wp:positionV>
          <wp:extent cx="346075" cy="401320"/>
          <wp:effectExtent l="0" t="0" r="0" b="0"/>
          <wp:wrapNone/>
          <wp:docPr id="956243377" name="Graphic 25">
            <a:extLst xmlns:a="http://schemas.openxmlformats.org/drawingml/2006/main">
              <a:ext uri="{FF2B5EF4-FFF2-40B4-BE49-F238E27FC236}">
                <a16:creationId xmlns:a16="http://schemas.microsoft.com/office/drawing/2014/main" id="{B0306418-7962-C0AE-ED65-9EBE4B73DE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phic 25">
                    <a:extLst>
                      <a:ext uri="{FF2B5EF4-FFF2-40B4-BE49-F238E27FC236}">
                        <a16:creationId xmlns:a16="http://schemas.microsoft.com/office/drawing/2014/main" id="{B0306418-7962-C0AE-ED65-9EBE4B73DE91}"/>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346075" cy="401320"/>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009CE" w14:textId="77777777" w:rsidR="00955780" w:rsidRDefault="00955780" w:rsidP="00B01726">
      <w:r>
        <w:separator/>
      </w:r>
    </w:p>
  </w:footnote>
  <w:footnote w:type="continuationSeparator" w:id="0">
    <w:p w14:paraId="32878324" w14:textId="77777777" w:rsidR="00955780" w:rsidRDefault="00955780" w:rsidP="00B01726">
      <w:r>
        <w:continuationSeparator/>
      </w:r>
    </w:p>
  </w:footnote>
  <w:footnote w:type="continuationNotice" w:id="1">
    <w:p w14:paraId="184FEA82" w14:textId="77777777" w:rsidR="00955780" w:rsidRDefault="009557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A017" w14:textId="0C915B25" w:rsidR="004061AA" w:rsidRDefault="008F3AA2">
    <w:pPr>
      <w:pStyle w:val="Header"/>
    </w:pPr>
    <w:r>
      <w:rPr>
        <w:noProof/>
      </w:rPr>
      <mc:AlternateContent>
        <mc:Choice Requires="wps">
          <w:drawing>
            <wp:anchor distT="0" distB="0" distL="114300" distR="114300" simplePos="0" relativeHeight="251658243" behindDoc="0" locked="0" layoutInCell="1" allowOverlap="1" wp14:anchorId="669EF67D" wp14:editId="512C3567">
              <wp:simplePos x="0" y="0"/>
              <wp:positionH relativeFrom="column">
                <wp:posOffset>4554220</wp:posOffset>
              </wp:positionH>
              <wp:positionV relativeFrom="paragraph">
                <wp:posOffset>-13970</wp:posOffset>
              </wp:positionV>
              <wp:extent cx="1360170" cy="705485"/>
              <wp:effectExtent l="0" t="0" r="0" b="0"/>
              <wp:wrapNone/>
              <wp:docPr id="276078580" name="Freeform 5"/>
              <wp:cNvGraphicFramePr/>
              <a:graphic xmlns:a="http://schemas.openxmlformats.org/drawingml/2006/main">
                <a:graphicData uri="http://schemas.microsoft.com/office/word/2010/wordprocessingShape">
                  <wps:wsp>
                    <wps:cNvSpPr/>
                    <wps:spPr>
                      <a:xfrm>
                        <a:off x="0" y="0"/>
                        <a:ext cx="1360170" cy="705485"/>
                      </a:xfrm>
                      <a:prstGeom prst="rect">
                        <a:avLst/>
                      </a:prstGeom>
                      <a:blipFill>
                        <a:blip r:embed="rId1"/>
                        <a:stretch>
                          <a:fillRect/>
                        </a:stretch>
                      </a:blipFill>
                      <a:ln w="12700">
                        <a:miter lim="400000"/>
                      </a:ln>
                    </wps:spPr>
                    <wps:bodyPr wrap="square" lIns="30479" rIns="30479"/>
                  </wps:wsp>
                </a:graphicData>
              </a:graphic>
              <wp14:sizeRelH relativeFrom="margin">
                <wp14:pctWidth>0</wp14:pctWidth>
              </wp14:sizeRelH>
              <wp14:sizeRelV relativeFrom="margin">
                <wp14:pctHeight>0</wp14:pctHeight>
              </wp14:sizeRelV>
            </wp:anchor>
          </w:drawing>
        </mc:Choice>
        <mc:Fallback>
          <w:pict>
            <v:rect w14:anchorId="0420618D" id="Freeform 5" o:spid="_x0000_s1026" style="position:absolute;margin-left:358.6pt;margin-top:-1.1pt;width:107.1pt;height:55.5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" stroked="f" strokeweight="1pt">
              <v:fill r:id="rId2" o:title="" recolor="t" rotate="t" type="frame"/>
              <v:stroke miterlimit="4"/>
              <v:textbox inset=".84664mm,,.84664mm"/>
            </v:rect>
          </w:pict>
        </mc:Fallback>
      </mc:AlternateContent>
    </w:r>
    <w:r w:rsidR="004061AA">
      <w:rPr>
        <w:noProof/>
      </w:rPr>
      <mc:AlternateContent>
        <mc:Choice Requires="wps">
          <w:drawing>
            <wp:anchor distT="0" distB="0" distL="114300" distR="114300" simplePos="0" relativeHeight="251658240" behindDoc="0" locked="0" layoutInCell="1" allowOverlap="1" wp14:anchorId="0455DFCB" wp14:editId="76339B2C">
              <wp:simplePos x="0" y="0"/>
              <wp:positionH relativeFrom="column">
                <wp:posOffset>4573270</wp:posOffset>
              </wp:positionH>
              <wp:positionV relativeFrom="paragraph">
                <wp:posOffset>-45720</wp:posOffset>
              </wp:positionV>
              <wp:extent cx="1360170" cy="705485"/>
              <wp:effectExtent l="0" t="0" r="0" b="0"/>
              <wp:wrapNone/>
              <wp:docPr id="7" name="Freeform 5">
                <a:extLst xmlns:a="http://schemas.openxmlformats.org/drawingml/2006/main">
                  <a:ext uri="{FF2B5EF4-FFF2-40B4-BE49-F238E27FC236}">
                    <a16:creationId xmlns:a16="http://schemas.microsoft.com/office/drawing/2014/main" id="{3BE91FF2-5090-4A82-846E-65645A1CFF19}"/>
                  </a:ext>
                </a:extLst>
              </wp:docPr>
              <wp:cNvGraphicFramePr/>
              <a:graphic xmlns:a="http://schemas.openxmlformats.org/drawingml/2006/main">
                <a:graphicData uri="http://schemas.microsoft.com/office/word/2010/wordprocessingShape">
                  <wps:wsp>
                    <wps:cNvSpPr/>
                    <wps:spPr>
                      <a:xfrm>
                        <a:off x="0" y="0"/>
                        <a:ext cx="1360170" cy="705485"/>
                      </a:xfrm>
                      <a:prstGeom prst="rect">
                        <a:avLst/>
                      </a:prstGeom>
                      <a:blipFill>
                        <a:blip r:embed="rId1"/>
                        <a:stretch>
                          <a:fillRect/>
                        </a:stretch>
                      </a:blipFill>
                      <a:ln w="12700">
                        <a:miter lim="400000"/>
                      </a:ln>
                    </wps:spPr>
                    <wps:bodyPr wrap="square" lIns="30479" rIns="30479"/>
                  </wps:wsp>
                </a:graphicData>
              </a:graphic>
              <wp14:sizeRelH relativeFrom="margin">
                <wp14:pctWidth>0</wp14:pctWidth>
              </wp14:sizeRelH>
              <wp14:sizeRelV relativeFrom="margin">
                <wp14:pctHeight>0</wp14:pctHeight>
              </wp14:sizeRelV>
            </wp:anchor>
          </w:drawing>
        </mc:Choice>
        <mc:Fallback>
          <w:pict>
            <v:rect w14:anchorId="7989528B" id="Freeform 5" o:spid="_x0000_s1026" style="position:absolute;margin-left:360.1pt;margin-top:-3.6pt;width:107.1pt;height:55.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" stroked="f" strokeweight="1pt">
              <v:fill r:id="rId2" o:title="" recolor="t" rotate="t" type="frame"/>
              <v:stroke miterlimit="4"/>
              <v:textbox inset=".84664mm,,.84664mm"/>
            </v:rect>
          </w:pict>
        </mc:Fallback>
      </mc:AlternateContent>
    </w:r>
    <w:r w:rsidR="004061AA">
      <w:rPr>
        <w:noProof/>
      </w:rPr>
      <w:drawing>
        <wp:anchor distT="0" distB="0" distL="114300" distR="114300" simplePos="0" relativeHeight="251658241" behindDoc="1" locked="0" layoutInCell="1" allowOverlap="1" wp14:anchorId="51A609BE" wp14:editId="70AA79D7">
          <wp:simplePos x="0" y="0"/>
          <wp:positionH relativeFrom="margin">
            <wp:posOffset>-1371600</wp:posOffset>
          </wp:positionH>
          <wp:positionV relativeFrom="paragraph">
            <wp:posOffset>-323850</wp:posOffset>
          </wp:positionV>
          <wp:extent cx="8488045" cy="1219200"/>
          <wp:effectExtent l="0" t="0" r="8255" b="0"/>
          <wp:wrapTight wrapText="bothSides">
            <wp:wrapPolygon edited="0">
              <wp:start x="0" y="0"/>
              <wp:lineTo x="0" y="21263"/>
              <wp:lineTo x="21573" y="21263"/>
              <wp:lineTo x="21573" y="0"/>
              <wp:lineTo x="0" y="0"/>
            </wp:wrapPolygon>
          </wp:wrapTight>
          <wp:docPr id="1648450571" name="Bildobjekt 2" descr="En bild som visar Syrenfärg, lila, rosa, violett&#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502799" name="Bildobjekt 2" descr="En bild som visar Syrenfärg, lila, rosa, violett&#10;&#10;Automatiskt genererad beskrivning"/>
                  <pic:cNvPicPr/>
                </pic:nvPicPr>
                <pic:blipFill>
                  <a:blip r:embed="rId3"/>
                  <a:stretch>
                    <a:fillRect/>
                  </a:stretch>
                </pic:blipFill>
                <pic:spPr>
                  <a:xfrm>
                    <a:off x="0" y="0"/>
                    <a:ext cx="8488045" cy="1219200"/>
                  </a:xfrm>
                  <a:prstGeom prst="rect">
                    <a:avLst/>
                  </a:prstGeom>
                </pic:spPr>
              </pic:pic>
            </a:graphicData>
          </a:graphic>
          <wp14:sizeRelH relativeFrom="margin">
            <wp14:pctWidth>0</wp14:pctWidth>
          </wp14:sizeRelH>
          <wp14:sizeRelV relativeFrom="margin">
            <wp14:pctHeight>0</wp14:pctHeight>
          </wp14:sizeRelV>
        </wp:anchor>
      </w:drawing>
    </w:r>
    <w:r w:rsidR="004061AA">
      <w:rPr>
        <w:noProof/>
      </w:rPr>
      <mc:AlternateContent>
        <mc:Choice Requires="wps">
          <w:drawing>
            <wp:anchor distT="45720" distB="45720" distL="114300" distR="114300" simplePos="0" relativeHeight="251658242" behindDoc="0" locked="0" layoutInCell="1" allowOverlap="1" wp14:anchorId="0E4BF7AD" wp14:editId="1FE21444">
              <wp:simplePos x="0" y="0"/>
              <wp:positionH relativeFrom="column">
                <wp:posOffset>-1139825</wp:posOffset>
              </wp:positionH>
              <wp:positionV relativeFrom="paragraph">
                <wp:posOffset>78105</wp:posOffset>
              </wp:positionV>
              <wp:extent cx="2360930" cy="1404620"/>
              <wp:effectExtent l="0" t="0" r="0" b="0"/>
              <wp:wrapSquare wrapText="bothSides"/>
              <wp:docPr id="197408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55D43DB" w14:textId="087A8F20" w:rsidR="004061AA" w:rsidRPr="00764A99" w:rsidRDefault="004061AA" w:rsidP="004061AA">
                          <w:pPr>
                            <w:rPr>
                              <w:rFonts w:ascii="Aimo Sans" w:hAnsi="Aimo Sans"/>
                              <w:lang w:val="en-US"/>
                            </w:rPr>
                          </w:pPr>
                          <w:r>
                            <w:rPr>
                              <w:rFonts w:ascii="Aimo Sans" w:hAnsi="Aimo Sans"/>
                            </w:rPr>
                            <w:t>v</w:t>
                          </w:r>
                          <w:r w:rsidRPr="00764A99">
                            <w:rPr>
                              <w:rFonts w:ascii="Aimo Sans" w:hAnsi="Aimo Sans"/>
                            </w:rPr>
                            <w:t>1.</w:t>
                          </w:r>
                          <w:r w:rsidR="007B1F69">
                            <w:rPr>
                              <w:rFonts w:ascii="Aimo Sans" w:hAnsi="Aimo Sans"/>
                            </w:rPr>
                            <w:t>2</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E4BF7AD" id="_x0000_t202" coordsize="21600,21600" o:spt="202" path="m,l,21600r21600,l21600,xe">
              <v:stroke joinstyle="miter"/>
              <v:path gradientshapeok="t" o:connecttype="rect"/>
            </v:shapetype>
            <v:shape id="Text Box 2" o:spid="_x0000_s1026" type="#_x0000_t202" style="position:absolute;left:0;text-align:left;margin-left:-89.75pt;margin-top:6.15pt;width:185.9pt;height:110.6pt;z-index:25165824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" filled="f" stroked="f">
              <v:textbox style="mso-fit-shape-to-text:t">
                <w:txbxContent>
                  <w:p w14:paraId="355D43DB" w14:textId="087A8F20" w:rsidR="004061AA" w:rsidRPr="00764A99" w:rsidRDefault="004061AA" w:rsidP="004061AA">
                    <w:pPr>
                      <w:rPr>
                        <w:rFonts w:ascii="Aimo Sans" w:hAnsi="Aimo Sans"/>
                        <w:lang w:val="en-US"/>
                      </w:rPr>
                    </w:pPr>
                    <w:r>
                      <w:rPr>
                        <w:rFonts w:ascii="Aimo Sans" w:hAnsi="Aimo Sans"/>
                      </w:rPr>
                      <w:t>v</w:t>
                    </w:r>
                    <w:r w:rsidRPr="00764A99">
                      <w:rPr>
                        <w:rFonts w:ascii="Aimo Sans" w:hAnsi="Aimo Sans"/>
                      </w:rPr>
                      <w:t>1.</w:t>
                    </w:r>
                    <w:r w:rsidR="007B1F69">
                      <w:rPr>
                        <w:rFonts w:ascii="Aimo Sans" w:hAnsi="Aimo Sans"/>
                      </w:rPr>
                      <w:t>2</w:t>
                    </w: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A8A1F9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2A6C34"/>
    <w:multiLevelType w:val="hybridMultilevel"/>
    <w:tmpl w:val="0CE2BA42"/>
    <w:lvl w:ilvl="0" w:tplc="8482F1BA">
      <w:numFmt w:val="bullet"/>
      <w:lvlText w:val=""/>
      <w:lvlJc w:val="left"/>
      <w:pPr>
        <w:ind w:left="720" w:hanging="360"/>
      </w:pPr>
      <w:rPr>
        <w:rFonts w:ascii="Symbol" w:eastAsia="Times New Roman" w:hAnsi="Symbol" w:cstheme="minorHAnsi"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9386069"/>
    <w:multiLevelType w:val="hybridMultilevel"/>
    <w:tmpl w:val="920EC520"/>
    <w:lvl w:ilvl="0" w:tplc="FFFFFFFF">
      <w:start w:val="1"/>
      <w:numFmt w:val="decimal"/>
      <w:lvlText w:val="%1.1"/>
      <w:lvlJc w:val="left"/>
      <w:pPr>
        <w:ind w:left="720" w:hanging="360"/>
      </w:pPr>
      <w:rPr>
        <w:rFonts w:hint="default"/>
      </w:rPr>
    </w:lvl>
    <w:lvl w:ilvl="1" w:tplc="FFFFFFFF">
      <w:start w:val="1"/>
      <w:numFmt w:val="decimal"/>
      <w:lvlText w:val="%2.1"/>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0720DD"/>
    <w:multiLevelType w:val="hybridMultilevel"/>
    <w:tmpl w:val="DB04ACC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9C4363"/>
    <w:multiLevelType w:val="multilevel"/>
    <w:tmpl w:val="E2E4DD5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F52491E"/>
    <w:multiLevelType w:val="hybridMultilevel"/>
    <w:tmpl w:val="4C42F3A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211C7138"/>
    <w:multiLevelType w:val="hybridMultilevel"/>
    <w:tmpl w:val="16A2A5C4"/>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25B253DD"/>
    <w:multiLevelType w:val="hybridMultilevel"/>
    <w:tmpl w:val="30BCF2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25BF5A54"/>
    <w:multiLevelType w:val="multilevel"/>
    <w:tmpl w:val="72D24D6E"/>
    <w:lvl w:ilvl="0">
      <w:start w:val="1"/>
      <w:numFmt w:val="bullet"/>
      <w:pStyle w:val="ListBullet"/>
      <w:lvlText w:val="•"/>
      <w:lvlJc w:val="left"/>
      <w:pPr>
        <w:ind w:left="885" w:hanging="171"/>
      </w:pPr>
      <w:rPr>
        <w:rFonts w:ascii="Aimo Sans" w:hAnsi="Aimo Sans" w:hint="default"/>
      </w:rPr>
    </w:lvl>
    <w:lvl w:ilvl="1">
      <w:start w:val="1"/>
      <w:numFmt w:val="bullet"/>
      <w:lvlText w:val="─"/>
      <w:lvlJc w:val="left"/>
      <w:pPr>
        <w:ind w:left="1055" w:hanging="171"/>
      </w:pPr>
      <w:rPr>
        <w:rFonts w:ascii="Calibri" w:hAnsi="Calibri" w:hint="default"/>
      </w:rPr>
    </w:lvl>
    <w:lvl w:ilvl="2">
      <w:start w:val="1"/>
      <w:numFmt w:val="bullet"/>
      <w:lvlText w:val="•"/>
      <w:lvlJc w:val="left"/>
      <w:pPr>
        <w:ind w:left="1225" w:hanging="171"/>
      </w:pPr>
      <w:rPr>
        <w:rFonts w:ascii="Aimo Sans" w:hAnsi="Aimo Sans" w:hint="default"/>
      </w:rPr>
    </w:lvl>
    <w:lvl w:ilvl="3">
      <w:start w:val="1"/>
      <w:numFmt w:val="bullet"/>
      <w:lvlText w:val=""/>
      <w:lvlJc w:val="left"/>
      <w:pPr>
        <w:ind w:left="1395" w:hanging="171"/>
      </w:pPr>
      <w:rPr>
        <w:rFonts w:ascii="Symbol" w:hAnsi="Symbol" w:hint="default"/>
      </w:rPr>
    </w:lvl>
    <w:lvl w:ilvl="4">
      <w:start w:val="1"/>
      <w:numFmt w:val="bullet"/>
      <w:lvlText w:val="o"/>
      <w:lvlJc w:val="left"/>
      <w:pPr>
        <w:ind w:left="1565" w:hanging="171"/>
      </w:pPr>
      <w:rPr>
        <w:rFonts w:ascii="Courier New" w:hAnsi="Courier New" w:cs="Courier New" w:hint="default"/>
      </w:rPr>
    </w:lvl>
    <w:lvl w:ilvl="5">
      <w:start w:val="1"/>
      <w:numFmt w:val="bullet"/>
      <w:lvlText w:val=""/>
      <w:lvlJc w:val="left"/>
      <w:pPr>
        <w:ind w:left="1735" w:hanging="171"/>
      </w:pPr>
      <w:rPr>
        <w:rFonts w:ascii="Wingdings" w:hAnsi="Wingdings" w:hint="default"/>
      </w:rPr>
    </w:lvl>
    <w:lvl w:ilvl="6">
      <w:start w:val="1"/>
      <w:numFmt w:val="bullet"/>
      <w:lvlText w:val=""/>
      <w:lvlJc w:val="left"/>
      <w:pPr>
        <w:ind w:left="1905" w:hanging="171"/>
      </w:pPr>
      <w:rPr>
        <w:rFonts w:ascii="Symbol" w:hAnsi="Symbol" w:hint="default"/>
      </w:rPr>
    </w:lvl>
    <w:lvl w:ilvl="7">
      <w:start w:val="1"/>
      <w:numFmt w:val="bullet"/>
      <w:lvlText w:val="o"/>
      <w:lvlJc w:val="left"/>
      <w:pPr>
        <w:ind w:left="2075" w:hanging="171"/>
      </w:pPr>
      <w:rPr>
        <w:rFonts w:ascii="Courier New" w:hAnsi="Courier New" w:cs="Courier New" w:hint="default"/>
      </w:rPr>
    </w:lvl>
    <w:lvl w:ilvl="8">
      <w:start w:val="1"/>
      <w:numFmt w:val="bullet"/>
      <w:lvlText w:val=""/>
      <w:lvlJc w:val="left"/>
      <w:pPr>
        <w:ind w:left="2245" w:hanging="171"/>
      </w:pPr>
      <w:rPr>
        <w:rFonts w:ascii="Wingdings" w:hAnsi="Wingdings" w:hint="default"/>
      </w:rPr>
    </w:lvl>
  </w:abstractNum>
  <w:abstractNum w:abstractNumId="9" w15:restartNumberingAfterBreak="0">
    <w:nsid w:val="269D0CEB"/>
    <w:multiLevelType w:val="hybridMultilevel"/>
    <w:tmpl w:val="7FAEA670"/>
    <w:lvl w:ilvl="0" w:tplc="041D0001">
      <w:start w:val="1"/>
      <w:numFmt w:val="bullet"/>
      <w:lvlText w:val=""/>
      <w:lvlJc w:val="left"/>
      <w:pPr>
        <w:ind w:left="436" w:hanging="360"/>
      </w:pPr>
      <w:rPr>
        <w:rFonts w:ascii="Symbol" w:hAnsi="Symbol" w:hint="default"/>
      </w:rPr>
    </w:lvl>
    <w:lvl w:ilvl="1" w:tplc="041D0003" w:tentative="1">
      <w:start w:val="1"/>
      <w:numFmt w:val="bullet"/>
      <w:lvlText w:val="o"/>
      <w:lvlJc w:val="left"/>
      <w:pPr>
        <w:ind w:left="1156" w:hanging="360"/>
      </w:pPr>
      <w:rPr>
        <w:rFonts w:ascii="Courier New" w:hAnsi="Courier New" w:cs="Courier New" w:hint="default"/>
      </w:rPr>
    </w:lvl>
    <w:lvl w:ilvl="2" w:tplc="041D0005" w:tentative="1">
      <w:start w:val="1"/>
      <w:numFmt w:val="bullet"/>
      <w:lvlText w:val=""/>
      <w:lvlJc w:val="left"/>
      <w:pPr>
        <w:ind w:left="1876" w:hanging="360"/>
      </w:pPr>
      <w:rPr>
        <w:rFonts w:ascii="Wingdings" w:hAnsi="Wingdings" w:hint="default"/>
      </w:rPr>
    </w:lvl>
    <w:lvl w:ilvl="3" w:tplc="041D0001" w:tentative="1">
      <w:start w:val="1"/>
      <w:numFmt w:val="bullet"/>
      <w:lvlText w:val=""/>
      <w:lvlJc w:val="left"/>
      <w:pPr>
        <w:ind w:left="2596" w:hanging="360"/>
      </w:pPr>
      <w:rPr>
        <w:rFonts w:ascii="Symbol" w:hAnsi="Symbol" w:hint="default"/>
      </w:rPr>
    </w:lvl>
    <w:lvl w:ilvl="4" w:tplc="041D0003" w:tentative="1">
      <w:start w:val="1"/>
      <w:numFmt w:val="bullet"/>
      <w:lvlText w:val="o"/>
      <w:lvlJc w:val="left"/>
      <w:pPr>
        <w:ind w:left="3316" w:hanging="360"/>
      </w:pPr>
      <w:rPr>
        <w:rFonts w:ascii="Courier New" w:hAnsi="Courier New" w:cs="Courier New" w:hint="default"/>
      </w:rPr>
    </w:lvl>
    <w:lvl w:ilvl="5" w:tplc="041D0005" w:tentative="1">
      <w:start w:val="1"/>
      <w:numFmt w:val="bullet"/>
      <w:lvlText w:val=""/>
      <w:lvlJc w:val="left"/>
      <w:pPr>
        <w:ind w:left="4036" w:hanging="360"/>
      </w:pPr>
      <w:rPr>
        <w:rFonts w:ascii="Wingdings" w:hAnsi="Wingdings" w:hint="default"/>
      </w:rPr>
    </w:lvl>
    <w:lvl w:ilvl="6" w:tplc="041D0001" w:tentative="1">
      <w:start w:val="1"/>
      <w:numFmt w:val="bullet"/>
      <w:lvlText w:val=""/>
      <w:lvlJc w:val="left"/>
      <w:pPr>
        <w:ind w:left="4756" w:hanging="360"/>
      </w:pPr>
      <w:rPr>
        <w:rFonts w:ascii="Symbol" w:hAnsi="Symbol" w:hint="default"/>
      </w:rPr>
    </w:lvl>
    <w:lvl w:ilvl="7" w:tplc="041D0003" w:tentative="1">
      <w:start w:val="1"/>
      <w:numFmt w:val="bullet"/>
      <w:lvlText w:val="o"/>
      <w:lvlJc w:val="left"/>
      <w:pPr>
        <w:ind w:left="5476" w:hanging="360"/>
      </w:pPr>
      <w:rPr>
        <w:rFonts w:ascii="Courier New" w:hAnsi="Courier New" w:cs="Courier New" w:hint="default"/>
      </w:rPr>
    </w:lvl>
    <w:lvl w:ilvl="8" w:tplc="041D0005" w:tentative="1">
      <w:start w:val="1"/>
      <w:numFmt w:val="bullet"/>
      <w:lvlText w:val=""/>
      <w:lvlJc w:val="left"/>
      <w:pPr>
        <w:ind w:left="6196" w:hanging="360"/>
      </w:pPr>
      <w:rPr>
        <w:rFonts w:ascii="Wingdings" w:hAnsi="Wingdings" w:hint="default"/>
      </w:rPr>
    </w:lvl>
  </w:abstractNum>
  <w:abstractNum w:abstractNumId="10" w15:restartNumberingAfterBreak="0">
    <w:nsid w:val="294D36B5"/>
    <w:multiLevelType w:val="hybridMultilevel"/>
    <w:tmpl w:val="D72E77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32F35D63"/>
    <w:multiLevelType w:val="multilevel"/>
    <w:tmpl w:val="E2E4DD5E"/>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DCC7CB9"/>
    <w:multiLevelType w:val="multilevel"/>
    <w:tmpl w:val="0D46A26A"/>
    <w:lvl w:ilvl="0">
      <w:start w:val="1"/>
      <w:numFmt w:val="decimal"/>
      <w:lvlText w:val="%1."/>
      <w:lvlJc w:val="left"/>
      <w:pPr>
        <w:ind w:left="357" w:hanging="357"/>
      </w:pPr>
      <w:rPr>
        <w:rFonts w:hint="default"/>
      </w:rPr>
    </w:lvl>
    <w:lvl w:ilvl="1">
      <w:start w:val="1"/>
      <w:numFmt w:val="decimal"/>
      <w:pStyle w:val="Listpara"/>
      <w:isLgl/>
      <w:lvlText w:val="%1.%2."/>
      <w:lvlJc w:val="left"/>
      <w:pPr>
        <w:ind w:left="360" w:hanging="360"/>
      </w:pPr>
      <w:rPr>
        <w:rFonts w:hint="default"/>
        <w:b/>
        <w:bCs w:val="0"/>
      </w:rPr>
    </w:lvl>
    <w:lvl w:ilvl="2">
      <w:start w:val="1"/>
      <w:numFmt w:val="bullet"/>
      <w:lvlText w:val=""/>
      <w:lvlJc w:val="left"/>
      <w:pPr>
        <w:ind w:left="720" w:hanging="360"/>
      </w:pPr>
      <w:rPr>
        <w:rFonts w:ascii="Symbol" w:hAnsi="Symbol"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E993A79"/>
    <w:multiLevelType w:val="hybridMultilevel"/>
    <w:tmpl w:val="0C34ACAC"/>
    <w:lvl w:ilvl="0" w:tplc="7584D336">
      <w:start w:val="1"/>
      <w:numFmt w:val="decimal"/>
      <w:lvlText w:val="%1.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453E2923"/>
    <w:multiLevelType w:val="hybridMultilevel"/>
    <w:tmpl w:val="A0DED6EE"/>
    <w:lvl w:ilvl="0" w:tplc="7CE4AEDE">
      <w:start w:val="1"/>
      <w:numFmt w:val="decimal"/>
      <w:lvlText w:val="%1.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463E7171"/>
    <w:multiLevelType w:val="hybridMultilevel"/>
    <w:tmpl w:val="98C4FDAA"/>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6" w15:restartNumberingAfterBreak="0">
    <w:nsid w:val="582A115C"/>
    <w:multiLevelType w:val="hybridMultilevel"/>
    <w:tmpl w:val="EAF096FA"/>
    <w:lvl w:ilvl="0" w:tplc="7CE4AEDE">
      <w:start w:val="1"/>
      <w:numFmt w:val="decimal"/>
      <w:lvlText w:val="%1.1"/>
      <w:lvlJc w:val="left"/>
      <w:pPr>
        <w:ind w:left="720" w:hanging="360"/>
      </w:pPr>
      <w:rPr>
        <w:rFonts w:hint="default"/>
      </w:rPr>
    </w:lvl>
    <w:lvl w:ilvl="1" w:tplc="FFFFFFFF">
      <w:start w:val="1"/>
      <w:numFmt w:val="decimal"/>
      <w:lvlText w:val="%2.1"/>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F7C5580"/>
    <w:multiLevelType w:val="hybridMultilevel"/>
    <w:tmpl w:val="B1A0D26A"/>
    <w:lvl w:ilvl="0" w:tplc="041D0001">
      <w:start w:val="1"/>
      <w:numFmt w:val="bullet"/>
      <w:lvlText w:val=""/>
      <w:lvlJc w:val="left"/>
      <w:pPr>
        <w:ind w:left="153" w:hanging="360"/>
      </w:pPr>
      <w:rPr>
        <w:rFonts w:ascii="Symbol" w:hAnsi="Symbol" w:hint="default"/>
      </w:rPr>
    </w:lvl>
    <w:lvl w:ilvl="1" w:tplc="041D0003">
      <w:start w:val="1"/>
      <w:numFmt w:val="bullet"/>
      <w:lvlText w:val="o"/>
      <w:lvlJc w:val="left"/>
      <w:pPr>
        <w:ind w:left="873" w:hanging="360"/>
      </w:pPr>
      <w:rPr>
        <w:rFonts w:ascii="Courier New" w:hAnsi="Courier New" w:cs="Courier New" w:hint="default"/>
      </w:rPr>
    </w:lvl>
    <w:lvl w:ilvl="2" w:tplc="041D0005" w:tentative="1">
      <w:start w:val="1"/>
      <w:numFmt w:val="bullet"/>
      <w:lvlText w:val=""/>
      <w:lvlJc w:val="left"/>
      <w:pPr>
        <w:ind w:left="1593" w:hanging="360"/>
      </w:pPr>
      <w:rPr>
        <w:rFonts w:ascii="Wingdings" w:hAnsi="Wingdings" w:hint="default"/>
      </w:rPr>
    </w:lvl>
    <w:lvl w:ilvl="3" w:tplc="041D0001" w:tentative="1">
      <w:start w:val="1"/>
      <w:numFmt w:val="bullet"/>
      <w:lvlText w:val=""/>
      <w:lvlJc w:val="left"/>
      <w:pPr>
        <w:ind w:left="2313" w:hanging="360"/>
      </w:pPr>
      <w:rPr>
        <w:rFonts w:ascii="Symbol" w:hAnsi="Symbol" w:hint="default"/>
      </w:rPr>
    </w:lvl>
    <w:lvl w:ilvl="4" w:tplc="041D0003" w:tentative="1">
      <w:start w:val="1"/>
      <w:numFmt w:val="bullet"/>
      <w:lvlText w:val="o"/>
      <w:lvlJc w:val="left"/>
      <w:pPr>
        <w:ind w:left="3033" w:hanging="360"/>
      </w:pPr>
      <w:rPr>
        <w:rFonts w:ascii="Courier New" w:hAnsi="Courier New" w:cs="Courier New" w:hint="default"/>
      </w:rPr>
    </w:lvl>
    <w:lvl w:ilvl="5" w:tplc="041D0005" w:tentative="1">
      <w:start w:val="1"/>
      <w:numFmt w:val="bullet"/>
      <w:lvlText w:val=""/>
      <w:lvlJc w:val="left"/>
      <w:pPr>
        <w:ind w:left="3753" w:hanging="360"/>
      </w:pPr>
      <w:rPr>
        <w:rFonts w:ascii="Wingdings" w:hAnsi="Wingdings" w:hint="default"/>
      </w:rPr>
    </w:lvl>
    <w:lvl w:ilvl="6" w:tplc="041D0001" w:tentative="1">
      <w:start w:val="1"/>
      <w:numFmt w:val="bullet"/>
      <w:lvlText w:val=""/>
      <w:lvlJc w:val="left"/>
      <w:pPr>
        <w:ind w:left="4473" w:hanging="360"/>
      </w:pPr>
      <w:rPr>
        <w:rFonts w:ascii="Symbol" w:hAnsi="Symbol" w:hint="default"/>
      </w:rPr>
    </w:lvl>
    <w:lvl w:ilvl="7" w:tplc="041D0003" w:tentative="1">
      <w:start w:val="1"/>
      <w:numFmt w:val="bullet"/>
      <w:lvlText w:val="o"/>
      <w:lvlJc w:val="left"/>
      <w:pPr>
        <w:ind w:left="5193" w:hanging="360"/>
      </w:pPr>
      <w:rPr>
        <w:rFonts w:ascii="Courier New" w:hAnsi="Courier New" w:cs="Courier New" w:hint="default"/>
      </w:rPr>
    </w:lvl>
    <w:lvl w:ilvl="8" w:tplc="041D0005" w:tentative="1">
      <w:start w:val="1"/>
      <w:numFmt w:val="bullet"/>
      <w:lvlText w:val=""/>
      <w:lvlJc w:val="left"/>
      <w:pPr>
        <w:ind w:left="5913" w:hanging="360"/>
      </w:pPr>
      <w:rPr>
        <w:rFonts w:ascii="Wingdings" w:hAnsi="Wingdings" w:hint="default"/>
      </w:rPr>
    </w:lvl>
  </w:abstractNum>
  <w:abstractNum w:abstractNumId="18" w15:restartNumberingAfterBreak="0">
    <w:nsid w:val="6E30058C"/>
    <w:multiLevelType w:val="hybridMultilevel"/>
    <w:tmpl w:val="FE046B44"/>
    <w:lvl w:ilvl="0" w:tplc="041D0001">
      <w:start w:val="1"/>
      <w:numFmt w:val="bullet"/>
      <w:lvlText w:val=""/>
      <w:lvlJc w:val="left"/>
      <w:pPr>
        <w:ind w:left="436" w:hanging="360"/>
      </w:pPr>
      <w:rPr>
        <w:rFonts w:ascii="Symbol" w:hAnsi="Symbol" w:hint="default"/>
      </w:rPr>
    </w:lvl>
    <w:lvl w:ilvl="1" w:tplc="041D0003" w:tentative="1">
      <w:start w:val="1"/>
      <w:numFmt w:val="bullet"/>
      <w:lvlText w:val="o"/>
      <w:lvlJc w:val="left"/>
      <w:pPr>
        <w:ind w:left="1156" w:hanging="360"/>
      </w:pPr>
      <w:rPr>
        <w:rFonts w:ascii="Courier New" w:hAnsi="Courier New" w:cs="Courier New" w:hint="default"/>
      </w:rPr>
    </w:lvl>
    <w:lvl w:ilvl="2" w:tplc="041D0005" w:tentative="1">
      <w:start w:val="1"/>
      <w:numFmt w:val="bullet"/>
      <w:lvlText w:val=""/>
      <w:lvlJc w:val="left"/>
      <w:pPr>
        <w:ind w:left="1876" w:hanging="360"/>
      </w:pPr>
      <w:rPr>
        <w:rFonts w:ascii="Wingdings" w:hAnsi="Wingdings" w:hint="default"/>
      </w:rPr>
    </w:lvl>
    <w:lvl w:ilvl="3" w:tplc="041D0001" w:tentative="1">
      <w:start w:val="1"/>
      <w:numFmt w:val="bullet"/>
      <w:lvlText w:val=""/>
      <w:lvlJc w:val="left"/>
      <w:pPr>
        <w:ind w:left="2596" w:hanging="360"/>
      </w:pPr>
      <w:rPr>
        <w:rFonts w:ascii="Symbol" w:hAnsi="Symbol" w:hint="default"/>
      </w:rPr>
    </w:lvl>
    <w:lvl w:ilvl="4" w:tplc="041D0003" w:tentative="1">
      <w:start w:val="1"/>
      <w:numFmt w:val="bullet"/>
      <w:lvlText w:val="o"/>
      <w:lvlJc w:val="left"/>
      <w:pPr>
        <w:ind w:left="3316" w:hanging="360"/>
      </w:pPr>
      <w:rPr>
        <w:rFonts w:ascii="Courier New" w:hAnsi="Courier New" w:cs="Courier New" w:hint="default"/>
      </w:rPr>
    </w:lvl>
    <w:lvl w:ilvl="5" w:tplc="041D0005" w:tentative="1">
      <w:start w:val="1"/>
      <w:numFmt w:val="bullet"/>
      <w:lvlText w:val=""/>
      <w:lvlJc w:val="left"/>
      <w:pPr>
        <w:ind w:left="4036" w:hanging="360"/>
      </w:pPr>
      <w:rPr>
        <w:rFonts w:ascii="Wingdings" w:hAnsi="Wingdings" w:hint="default"/>
      </w:rPr>
    </w:lvl>
    <w:lvl w:ilvl="6" w:tplc="041D0001" w:tentative="1">
      <w:start w:val="1"/>
      <w:numFmt w:val="bullet"/>
      <w:lvlText w:val=""/>
      <w:lvlJc w:val="left"/>
      <w:pPr>
        <w:ind w:left="4756" w:hanging="360"/>
      </w:pPr>
      <w:rPr>
        <w:rFonts w:ascii="Symbol" w:hAnsi="Symbol" w:hint="default"/>
      </w:rPr>
    </w:lvl>
    <w:lvl w:ilvl="7" w:tplc="041D0003" w:tentative="1">
      <w:start w:val="1"/>
      <w:numFmt w:val="bullet"/>
      <w:lvlText w:val="o"/>
      <w:lvlJc w:val="left"/>
      <w:pPr>
        <w:ind w:left="5476" w:hanging="360"/>
      </w:pPr>
      <w:rPr>
        <w:rFonts w:ascii="Courier New" w:hAnsi="Courier New" w:cs="Courier New" w:hint="default"/>
      </w:rPr>
    </w:lvl>
    <w:lvl w:ilvl="8" w:tplc="041D0005" w:tentative="1">
      <w:start w:val="1"/>
      <w:numFmt w:val="bullet"/>
      <w:lvlText w:val=""/>
      <w:lvlJc w:val="left"/>
      <w:pPr>
        <w:ind w:left="6196" w:hanging="360"/>
      </w:pPr>
      <w:rPr>
        <w:rFonts w:ascii="Wingdings" w:hAnsi="Wingdings" w:hint="default"/>
      </w:rPr>
    </w:lvl>
  </w:abstractNum>
  <w:abstractNum w:abstractNumId="19" w15:restartNumberingAfterBreak="0">
    <w:nsid w:val="7947725C"/>
    <w:multiLevelType w:val="hybridMultilevel"/>
    <w:tmpl w:val="1B4CBAAA"/>
    <w:lvl w:ilvl="0" w:tplc="837E0A96">
      <w:start w:val="1"/>
      <w:numFmt w:val="decimal"/>
      <w:pStyle w:val="Heading2"/>
      <w:lvlText w:val="%1."/>
      <w:lvlJc w:val="left"/>
      <w:pPr>
        <w:ind w:left="360" w:hanging="360"/>
      </w:pPr>
    </w:lvl>
    <w:lvl w:ilvl="1" w:tplc="7CE4AEDE">
      <w:start w:val="1"/>
      <w:numFmt w:val="decimal"/>
      <w:lvlText w:val="%2.1"/>
      <w:lvlJc w:val="left"/>
      <w:pPr>
        <w:ind w:left="1080" w:hanging="360"/>
      </w:pPr>
      <w:rPr>
        <w:rFonts w:hint="default"/>
      </w:rPr>
    </w:lvl>
    <w:lvl w:ilvl="2" w:tplc="041D001B">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20" w15:restartNumberingAfterBreak="0">
    <w:nsid w:val="7C1D300E"/>
    <w:multiLevelType w:val="hybridMultilevel"/>
    <w:tmpl w:val="9E441BBA"/>
    <w:lvl w:ilvl="0" w:tplc="041D0001">
      <w:start w:val="1"/>
      <w:numFmt w:val="bullet"/>
      <w:lvlText w:val=""/>
      <w:lvlJc w:val="left"/>
      <w:pPr>
        <w:ind w:left="436" w:hanging="360"/>
      </w:pPr>
      <w:rPr>
        <w:rFonts w:ascii="Symbol" w:hAnsi="Symbol" w:hint="default"/>
      </w:rPr>
    </w:lvl>
    <w:lvl w:ilvl="1" w:tplc="041D0003" w:tentative="1">
      <w:start w:val="1"/>
      <w:numFmt w:val="bullet"/>
      <w:lvlText w:val="o"/>
      <w:lvlJc w:val="left"/>
      <w:pPr>
        <w:ind w:left="1156" w:hanging="360"/>
      </w:pPr>
      <w:rPr>
        <w:rFonts w:ascii="Courier New" w:hAnsi="Courier New" w:cs="Courier New" w:hint="default"/>
      </w:rPr>
    </w:lvl>
    <w:lvl w:ilvl="2" w:tplc="041D0005" w:tentative="1">
      <w:start w:val="1"/>
      <w:numFmt w:val="bullet"/>
      <w:lvlText w:val=""/>
      <w:lvlJc w:val="left"/>
      <w:pPr>
        <w:ind w:left="1876" w:hanging="360"/>
      </w:pPr>
      <w:rPr>
        <w:rFonts w:ascii="Wingdings" w:hAnsi="Wingdings" w:hint="default"/>
      </w:rPr>
    </w:lvl>
    <w:lvl w:ilvl="3" w:tplc="041D0001" w:tentative="1">
      <w:start w:val="1"/>
      <w:numFmt w:val="bullet"/>
      <w:lvlText w:val=""/>
      <w:lvlJc w:val="left"/>
      <w:pPr>
        <w:ind w:left="2596" w:hanging="360"/>
      </w:pPr>
      <w:rPr>
        <w:rFonts w:ascii="Symbol" w:hAnsi="Symbol" w:hint="default"/>
      </w:rPr>
    </w:lvl>
    <w:lvl w:ilvl="4" w:tplc="041D0003" w:tentative="1">
      <w:start w:val="1"/>
      <w:numFmt w:val="bullet"/>
      <w:lvlText w:val="o"/>
      <w:lvlJc w:val="left"/>
      <w:pPr>
        <w:ind w:left="3316" w:hanging="360"/>
      </w:pPr>
      <w:rPr>
        <w:rFonts w:ascii="Courier New" w:hAnsi="Courier New" w:cs="Courier New" w:hint="default"/>
      </w:rPr>
    </w:lvl>
    <w:lvl w:ilvl="5" w:tplc="041D0005" w:tentative="1">
      <w:start w:val="1"/>
      <w:numFmt w:val="bullet"/>
      <w:lvlText w:val=""/>
      <w:lvlJc w:val="left"/>
      <w:pPr>
        <w:ind w:left="4036" w:hanging="360"/>
      </w:pPr>
      <w:rPr>
        <w:rFonts w:ascii="Wingdings" w:hAnsi="Wingdings" w:hint="default"/>
      </w:rPr>
    </w:lvl>
    <w:lvl w:ilvl="6" w:tplc="041D0001" w:tentative="1">
      <w:start w:val="1"/>
      <w:numFmt w:val="bullet"/>
      <w:lvlText w:val=""/>
      <w:lvlJc w:val="left"/>
      <w:pPr>
        <w:ind w:left="4756" w:hanging="360"/>
      </w:pPr>
      <w:rPr>
        <w:rFonts w:ascii="Symbol" w:hAnsi="Symbol" w:hint="default"/>
      </w:rPr>
    </w:lvl>
    <w:lvl w:ilvl="7" w:tplc="041D0003" w:tentative="1">
      <w:start w:val="1"/>
      <w:numFmt w:val="bullet"/>
      <w:lvlText w:val="o"/>
      <w:lvlJc w:val="left"/>
      <w:pPr>
        <w:ind w:left="5476" w:hanging="360"/>
      </w:pPr>
      <w:rPr>
        <w:rFonts w:ascii="Courier New" w:hAnsi="Courier New" w:cs="Courier New" w:hint="default"/>
      </w:rPr>
    </w:lvl>
    <w:lvl w:ilvl="8" w:tplc="041D0005" w:tentative="1">
      <w:start w:val="1"/>
      <w:numFmt w:val="bullet"/>
      <w:lvlText w:val=""/>
      <w:lvlJc w:val="left"/>
      <w:pPr>
        <w:ind w:left="6196" w:hanging="360"/>
      </w:pPr>
      <w:rPr>
        <w:rFonts w:ascii="Wingdings" w:hAnsi="Wingdings" w:hint="default"/>
      </w:rPr>
    </w:lvl>
  </w:abstractNum>
  <w:num w:numId="1" w16cid:durableId="1348406607">
    <w:abstractNumId w:val="0"/>
  </w:num>
  <w:num w:numId="2" w16cid:durableId="977883708">
    <w:abstractNumId w:val="7"/>
  </w:num>
  <w:num w:numId="3" w16cid:durableId="1714689509">
    <w:abstractNumId w:val="8"/>
  </w:num>
  <w:num w:numId="4" w16cid:durableId="668218828">
    <w:abstractNumId w:val="1"/>
  </w:num>
  <w:num w:numId="5" w16cid:durableId="1910531513">
    <w:abstractNumId w:val="12"/>
  </w:num>
  <w:num w:numId="6" w16cid:durableId="18422354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38775027">
    <w:abstractNumId w:val="19"/>
  </w:num>
  <w:num w:numId="8" w16cid:durableId="1891187585">
    <w:abstractNumId w:val="3"/>
  </w:num>
  <w:num w:numId="9" w16cid:durableId="867990266">
    <w:abstractNumId w:val="16"/>
  </w:num>
  <w:num w:numId="10" w16cid:durableId="2030795659">
    <w:abstractNumId w:val="2"/>
  </w:num>
  <w:num w:numId="11" w16cid:durableId="706612616">
    <w:abstractNumId w:val="13"/>
  </w:num>
  <w:num w:numId="12" w16cid:durableId="7572096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52680214">
    <w:abstractNumId w:val="9"/>
  </w:num>
  <w:num w:numId="14" w16cid:durableId="1591817912">
    <w:abstractNumId w:val="20"/>
  </w:num>
  <w:num w:numId="15" w16cid:durableId="612596166">
    <w:abstractNumId w:val="18"/>
  </w:num>
  <w:num w:numId="16" w16cid:durableId="1361971795">
    <w:abstractNumId w:val="15"/>
  </w:num>
  <w:num w:numId="17" w16cid:durableId="1543203801">
    <w:abstractNumId w:val="14"/>
  </w:num>
  <w:num w:numId="18" w16cid:durableId="697313313">
    <w:abstractNumId w:val="10"/>
  </w:num>
  <w:num w:numId="19" w16cid:durableId="455829004">
    <w:abstractNumId w:val="5"/>
  </w:num>
  <w:num w:numId="20" w16cid:durableId="138117538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859425">
    <w:abstractNumId w:val="17"/>
  </w:num>
  <w:num w:numId="22" w16cid:durableId="441843732">
    <w:abstractNumId w:val="19"/>
  </w:num>
  <w:num w:numId="23" w16cid:durableId="1966735692">
    <w:abstractNumId w:val="19"/>
  </w:num>
  <w:num w:numId="24" w16cid:durableId="689642889">
    <w:abstractNumId w:val="19"/>
  </w:num>
  <w:num w:numId="25" w16cid:durableId="104927456">
    <w:abstractNumId w:val="6"/>
  </w:num>
  <w:num w:numId="26" w16cid:durableId="1911500719">
    <w:abstractNumId w:val="11"/>
  </w:num>
  <w:num w:numId="27" w16cid:durableId="2076008768">
    <w:abstractNumId w:val="4"/>
  </w:num>
  <w:num w:numId="28" w16cid:durableId="1604534710">
    <w:abstractNumId w:val="19"/>
    <w:lvlOverride w:ilvl="0">
      <w:startOverride w:val="1"/>
    </w:lvlOverride>
  </w:num>
  <w:num w:numId="29" w16cid:durableId="1041517186">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documentProtection w:edit="forms" w:enforcement="1" w:cryptProviderType="rsaAES" w:cryptAlgorithmClass="hash" w:cryptAlgorithmType="typeAny" w:cryptAlgorithmSid="14" w:cryptSpinCount="100000" w:hash="kRh4ui0lrFTImP+Z9tK6ar8vX5K3mkpHbpoW7YOCheQvqf14kMHN1PUbSu64BcudFskRRP/stVumthC0Oxsm0w==" w:salt="Fw6s+iD8kQlbzjWNYFwv7A=="/>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F8"/>
    <w:rsid w:val="00000889"/>
    <w:rsid w:val="00006474"/>
    <w:rsid w:val="00010F8F"/>
    <w:rsid w:val="00011B3C"/>
    <w:rsid w:val="00016A0A"/>
    <w:rsid w:val="000201D9"/>
    <w:rsid w:val="00030223"/>
    <w:rsid w:val="00031861"/>
    <w:rsid w:val="000420EA"/>
    <w:rsid w:val="00045CDC"/>
    <w:rsid w:val="000466CF"/>
    <w:rsid w:val="0004711D"/>
    <w:rsid w:val="000519BB"/>
    <w:rsid w:val="000538B9"/>
    <w:rsid w:val="00056F62"/>
    <w:rsid w:val="0006111B"/>
    <w:rsid w:val="00072818"/>
    <w:rsid w:val="00072CA7"/>
    <w:rsid w:val="000738B6"/>
    <w:rsid w:val="000818FF"/>
    <w:rsid w:val="000846F6"/>
    <w:rsid w:val="00084D76"/>
    <w:rsid w:val="00091DCC"/>
    <w:rsid w:val="00091F60"/>
    <w:rsid w:val="000939F1"/>
    <w:rsid w:val="00094FAC"/>
    <w:rsid w:val="000A2F1B"/>
    <w:rsid w:val="000A46A6"/>
    <w:rsid w:val="000A7F6F"/>
    <w:rsid w:val="000B2853"/>
    <w:rsid w:val="000C1711"/>
    <w:rsid w:val="000C2D0C"/>
    <w:rsid w:val="000C40BA"/>
    <w:rsid w:val="000D1A51"/>
    <w:rsid w:val="000E2996"/>
    <w:rsid w:val="000E2EF8"/>
    <w:rsid w:val="000E36FC"/>
    <w:rsid w:val="000E5435"/>
    <w:rsid w:val="000E615E"/>
    <w:rsid w:val="000F003C"/>
    <w:rsid w:val="001037A1"/>
    <w:rsid w:val="00111D32"/>
    <w:rsid w:val="00115C9F"/>
    <w:rsid w:val="00131A16"/>
    <w:rsid w:val="00133286"/>
    <w:rsid w:val="0014168B"/>
    <w:rsid w:val="00155169"/>
    <w:rsid w:val="00157759"/>
    <w:rsid w:val="00157F49"/>
    <w:rsid w:val="001648BA"/>
    <w:rsid w:val="0018119E"/>
    <w:rsid w:val="00183E0D"/>
    <w:rsid w:val="00187D43"/>
    <w:rsid w:val="0019170D"/>
    <w:rsid w:val="00193EFC"/>
    <w:rsid w:val="001951B5"/>
    <w:rsid w:val="00197EEF"/>
    <w:rsid w:val="001B02CF"/>
    <w:rsid w:val="001B4F80"/>
    <w:rsid w:val="001B7158"/>
    <w:rsid w:val="001C3351"/>
    <w:rsid w:val="001C63EF"/>
    <w:rsid w:val="001D0990"/>
    <w:rsid w:val="001D54D4"/>
    <w:rsid w:val="001D5D23"/>
    <w:rsid w:val="001D64C2"/>
    <w:rsid w:val="001E337C"/>
    <w:rsid w:val="001E635C"/>
    <w:rsid w:val="001F268F"/>
    <w:rsid w:val="001F3C56"/>
    <w:rsid w:val="001F63F3"/>
    <w:rsid w:val="002018BA"/>
    <w:rsid w:val="002079D4"/>
    <w:rsid w:val="00210600"/>
    <w:rsid w:val="0021379B"/>
    <w:rsid w:val="00222383"/>
    <w:rsid w:val="00225BAA"/>
    <w:rsid w:val="002307F0"/>
    <w:rsid w:val="00235E1C"/>
    <w:rsid w:val="00240B34"/>
    <w:rsid w:val="00252D38"/>
    <w:rsid w:val="00253AF3"/>
    <w:rsid w:val="00257B8F"/>
    <w:rsid w:val="00261AB6"/>
    <w:rsid w:val="00263376"/>
    <w:rsid w:val="00265181"/>
    <w:rsid w:val="00276F0C"/>
    <w:rsid w:val="00283EFE"/>
    <w:rsid w:val="00284785"/>
    <w:rsid w:val="002906DF"/>
    <w:rsid w:val="00291404"/>
    <w:rsid w:val="00293DFF"/>
    <w:rsid w:val="002A2EB6"/>
    <w:rsid w:val="002A73F9"/>
    <w:rsid w:val="002A77BE"/>
    <w:rsid w:val="002B11DE"/>
    <w:rsid w:val="002B549E"/>
    <w:rsid w:val="002D1C2D"/>
    <w:rsid w:val="002D40A3"/>
    <w:rsid w:val="002E5030"/>
    <w:rsid w:val="002E5A26"/>
    <w:rsid w:val="003049FE"/>
    <w:rsid w:val="00304C38"/>
    <w:rsid w:val="003066B8"/>
    <w:rsid w:val="00307203"/>
    <w:rsid w:val="003165FA"/>
    <w:rsid w:val="00317012"/>
    <w:rsid w:val="003316C9"/>
    <w:rsid w:val="003360D9"/>
    <w:rsid w:val="003403DD"/>
    <w:rsid w:val="003430C4"/>
    <w:rsid w:val="00350E5A"/>
    <w:rsid w:val="00353EA1"/>
    <w:rsid w:val="0036022C"/>
    <w:rsid w:val="00366547"/>
    <w:rsid w:val="00367075"/>
    <w:rsid w:val="003729C3"/>
    <w:rsid w:val="0037675E"/>
    <w:rsid w:val="00380624"/>
    <w:rsid w:val="0038590C"/>
    <w:rsid w:val="00387321"/>
    <w:rsid w:val="00393E7B"/>
    <w:rsid w:val="003942D2"/>
    <w:rsid w:val="003C3244"/>
    <w:rsid w:val="003C676B"/>
    <w:rsid w:val="003D6BA4"/>
    <w:rsid w:val="003E146E"/>
    <w:rsid w:val="003E1D11"/>
    <w:rsid w:val="003E2622"/>
    <w:rsid w:val="003E5D84"/>
    <w:rsid w:val="003F0E8F"/>
    <w:rsid w:val="003F25E4"/>
    <w:rsid w:val="003F623D"/>
    <w:rsid w:val="00400B31"/>
    <w:rsid w:val="004061AA"/>
    <w:rsid w:val="004114B1"/>
    <w:rsid w:val="00414642"/>
    <w:rsid w:val="00414754"/>
    <w:rsid w:val="004166EB"/>
    <w:rsid w:val="00416E6C"/>
    <w:rsid w:val="004176F7"/>
    <w:rsid w:val="00434682"/>
    <w:rsid w:val="004417A2"/>
    <w:rsid w:val="004469C0"/>
    <w:rsid w:val="004705D5"/>
    <w:rsid w:val="00476179"/>
    <w:rsid w:val="00485530"/>
    <w:rsid w:val="00493710"/>
    <w:rsid w:val="00496B33"/>
    <w:rsid w:val="004A09CD"/>
    <w:rsid w:val="004A27B1"/>
    <w:rsid w:val="004B4E11"/>
    <w:rsid w:val="004B7ABD"/>
    <w:rsid w:val="004C0962"/>
    <w:rsid w:val="004C2B99"/>
    <w:rsid w:val="004C418A"/>
    <w:rsid w:val="004D675A"/>
    <w:rsid w:val="004F0353"/>
    <w:rsid w:val="00504BFF"/>
    <w:rsid w:val="00510920"/>
    <w:rsid w:val="00515812"/>
    <w:rsid w:val="00515C87"/>
    <w:rsid w:val="00530DEA"/>
    <w:rsid w:val="00533F48"/>
    <w:rsid w:val="00547942"/>
    <w:rsid w:val="00550595"/>
    <w:rsid w:val="00551E49"/>
    <w:rsid w:val="005539C0"/>
    <w:rsid w:val="00563061"/>
    <w:rsid w:val="005765CC"/>
    <w:rsid w:val="00577107"/>
    <w:rsid w:val="00577EC2"/>
    <w:rsid w:val="005816B7"/>
    <w:rsid w:val="005864AE"/>
    <w:rsid w:val="005926CB"/>
    <w:rsid w:val="00594948"/>
    <w:rsid w:val="005A38C7"/>
    <w:rsid w:val="005A7530"/>
    <w:rsid w:val="005B0C7E"/>
    <w:rsid w:val="005C52B3"/>
    <w:rsid w:val="005D0B2A"/>
    <w:rsid w:val="005D1792"/>
    <w:rsid w:val="005D4D8C"/>
    <w:rsid w:val="005D5597"/>
    <w:rsid w:val="005E2C1A"/>
    <w:rsid w:val="005E4291"/>
    <w:rsid w:val="005E7958"/>
    <w:rsid w:val="005F0B9B"/>
    <w:rsid w:val="005F1B33"/>
    <w:rsid w:val="005F37C7"/>
    <w:rsid w:val="005F6E87"/>
    <w:rsid w:val="00602317"/>
    <w:rsid w:val="00607D5B"/>
    <w:rsid w:val="00611B5C"/>
    <w:rsid w:val="00624405"/>
    <w:rsid w:val="0062605C"/>
    <w:rsid w:val="00630E4E"/>
    <w:rsid w:val="00632474"/>
    <w:rsid w:val="0063421D"/>
    <w:rsid w:val="0064153F"/>
    <w:rsid w:val="00644B28"/>
    <w:rsid w:val="006477EC"/>
    <w:rsid w:val="00647CD6"/>
    <w:rsid w:val="00651C7C"/>
    <w:rsid w:val="006521BC"/>
    <w:rsid w:val="00655D1D"/>
    <w:rsid w:val="00655D8A"/>
    <w:rsid w:val="00657D86"/>
    <w:rsid w:val="00657FF8"/>
    <w:rsid w:val="00660C26"/>
    <w:rsid w:val="00661770"/>
    <w:rsid w:val="0067150C"/>
    <w:rsid w:val="00671C02"/>
    <w:rsid w:val="00684154"/>
    <w:rsid w:val="006909C8"/>
    <w:rsid w:val="006964ED"/>
    <w:rsid w:val="006967F4"/>
    <w:rsid w:val="006A1994"/>
    <w:rsid w:val="006A47F9"/>
    <w:rsid w:val="006A6E0D"/>
    <w:rsid w:val="006B19EB"/>
    <w:rsid w:val="006B254D"/>
    <w:rsid w:val="006C39DE"/>
    <w:rsid w:val="006C59DC"/>
    <w:rsid w:val="006C64D5"/>
    <w:rsid w:val="006D1CBA"/>
    <w:rsid w:val="006D3C86"/>
    <w:rsid w:val="006D4449"/>
    <w:rsid w:val="006D53B1"/>
    <w:rsid w:val="006F3FFA"/>
    <w:rsid w:val="006F4D35"/>
    <w:rsid w:val="007057EA"/>
    <w:rsid w:val="0070627F"/>
    <w:rsid w:val="007101A3"/>
    <w:rsid w:val="007112B0"/>
    <w:rsid w:val="0071198B"/>
    <w:rsid w:val="00714006"/>
    <w:rsid w:val="00714DBE"/>
    <w:rsid w:val="00715D26"/>
    <w:rsid w:val="00721452"/>
    <w:rsid w:val="00725DA7"/>
    <w:rsid w:val="00731DD3"/>
    <w:rsid w:val="00735C75"/>
    <w:rsid w:val="00753B97"/>
    <w:rsid w:val="007720C9"/>
    <w:rsid w:val="00787065"/>
    <w:rsid w:val="00787E82"/>
    <w:rsid w:val="007B1F69"/>
    <w:rsid w:val="007B48F3"/>
    <w:rsid w:val="007C4944"/>
    <w:rsid w:val="007D5B1C"/>
    <w:rsid w:val="007E3214"/>
    <w:rsid w:val="007E6DF0"/>
    <w:rsid w:val="007F76CE"/>
    <w:rsid w:val="008017A6"/>
    <w:rsid w:val="008129FE"/>
    <w:rsid w:val="00817B74"/>
    <w:rsid w:val="00820590"/>
    <w:rsid w:val="00820975"/>
    <w:rsid w:val="00820C42"/>
    <w:rsid w:val="008313C2"/>
    <w:rsid w:val="00833920"/>
    <w:rsid w:val="00842A13"/>
    <w:rsid w:val="008503A9"/>
    <w:rsid w:val="0085627D"/>
    <w:rsid w:val="00856C88"/>
    <w:rsid w:val="00856FC3"/>
    <w:rsid w:val="0086516F"/>
    <w:rsid w:val="00874796"/>
    <w:rsid w:val="00874872"/>
    <w:rsid w:val="00874A28"/>
    <w:rsid w:val="00883D83"/>
    <w:rsid w:val="008847AF"/>
    <w:rsid w:val="00896CBA"/>
    <w:rsid w:val="008A6BAD"/>
    <w:rsid w:val="008B02BE"/>
    <w:rsid w:val="008B2627"/>
    <w:rsid w:val="008B4255"/>
    <w:rsid w:val="008B583A"/>
    <w:rsid w:val="008C52A0"/>
    <w:rsid w:val="008C7729"/>
    <w:rsid w:val="008D03C9"/>
    <w:rsid w:val="008D325C"/>
    <w:rsid w:val="008D53A7"/>
    <w:rsid w:val="008D732E"/>
    <w:rsid w:val="008F083A"/>
    <w:rsid w:val="008F3AA2"/>
    <w:rsid w:val="008F5514"/>
    <w:rsid w:val="008F71D5"/>
    <w:rsid w:val="008F79B4"/>
    <w:rsid w:val="0090459D"/>
    <w:rsid w:val="009124B0"/>
    <w:rsid w:val="009135C5"/>
    <w:rsid w:val="0091436D"/>
    <w:rsid w:val="00921A20"/>
    <w:rsid w:val="009236F2"/>
    <w:rsid w:val="009242EC"/>
    <w:rsid w:val="00930E6C"/>
    <w:rsid w:val="00933DB7"/>
    <w:rsid w:val="00935203"/>
    <w:rsid w:val="0094476A"/>
    <w:rsid w:val="0094622F"/>
    <w:rsid w:val="00952413"/>
    <w:rsid w:val="00954E84"/>
    <w:rsid w:val="00955336"/>
    <w:rsid w:val="00955780"/>
    <w:rsid w:val="0095612B"/>
    <w:rsid w:val="0095707E"/>
    <w:rsid w:val="009600C4"/>
    <w:rsid w:val="00961F74"/>
    <w:rsid w:val="009642A6"/>
    <w:rsid w:val="00965D1F"/>
    <w:rsid w:val="00972376"/>
    <w:rsid w:val="00972B38"/>
    <w:rsid w:val="0097369A"/>
    <w:rsid w:val="0097780C"/>
    <w:rsid w:val="00980284"/>
    <w:rsid w:val="009864AA"/>
    <w:rsid w:val="009916E7"/>
    <w:rsid w:val="009A2541"/>
    <w:rsid w:val="009A49F1"/>
    <w:rsid w:val="009B14F3"/>
    <w:rsid w:val="009B320A"/>
    <w:rsid w:val="009C59F1"/>
    <w:rsid w:val="009C7505"/>
    <w:rsid w:val="009D152F"/>
    <w:rsid w:val="009D2D8E"/>
    <w:rsid w:val="009D372B"/>
    <w:rsid w:val="009E1F08"/>
    <w:rsid w:val="009E3D63"/>
    <w:rsid w:val="009E6823"/>
    <w:rsid w:val="009F125A"/>
    <w:rsid w:val="009F4290"/>
    <w:rsid w:val="00A04AEB"/>
    <w:rsid w:val="00A21736"/>
    <w:rsid w:val="00A237B8"/>
    <w:rsid w:val="00A32EC0"/>
    <w:rsid w:val="00A40154"/>
    <w:rsid w:val="00A4129A"/>
    <w:rsid w:val="00A528E4"/>
    <w:rsid w:val="00A557FB"/>
    <w:rsid w:val="00A625B7"/>
    <w:rsid w:val="00A665CB"/>
    <w:rsid w:val="00A7268D"/>
    <w:rsid w:val="00A922E6"/>
    <w:rsid w:val="00A95524"/>
    <w:rsid w:val="00A95C50"/>
    <w:rsid w:val="00A96C39"/>
    <w:rsid w:val="00A97F11"/>
    <w:rsid w:val="00AA0098"/>
    <w:rsid w:val="00AA0349"/>
    <w:rsid w:val="00AA0E3F"/>
    <w:rsid w:val="00AA21F2"/>
    <w:rsid w:val="00AA5865"/>
    <w:rsid w:val="00AB0A1D"/>
    <w:rsid w:val="00AB4E68"/>
    <w:rsid w:val="00AC2CDD"/>
    <w:rsid w:val="00AC48CA"/>
    <w:rsid w:val="00AD05CA"/>
    <w:rsid w:val="00AD46D6"/>
    <w:rsid w:val="00AD5EFC"/>
    <w:rsid w:val="00AE341A"/>
    <w:rsid w:val="00AE498B"/>
    <w:rsid w:val="00AE4CEC"/>
    <w:rsid w:val="00AE7807"/>
    <w:rsid w:val="00AE7A7F"/>
    <w:rsid w:val="00AF0217"/>
    <w:rsid w:val="00AF07A2"/>
    <w:rsid w:val="00AF0E24"/>
    <w:rsid w:val="00AF234E"/>
    <w:rsid w:val="00AF6A35"/>
    <w:rsid w:val="00B00954"/>
    <w:rsid w:val="00B00A97"/>
    <w:rsid w:val="00B01726"/>
    <w:rsid w:val="00B031D5"/>
    <w:rsid w:val="00B043D8"/>
    <w:rsid w:val="00B058C2"/>
    <w:rsid w:val="00B065B9"/>
    <w:rsid w:val="00B07A32"/>
    <w:rsid w:val="00B21468"/>
    <w:rsid w:val="00B2450D"/>
    <w:rsid w:val="00B33C6E"/>
    <w:rsid w:val="00B46CC6"/>
    <w:rsid w:val="00B47BAA"/>
    <w:rsid w:val="00B52E28"/>
    <w:rsid w:val="00B57498"/>
    <w:rsid w:val="00B57B31"/>
    <w:rsid w:val="00B61F49"/>
    <w:rsid w:val="00B65D1C"/>
    <w:rsid w:val="00B65D71"/>
    <w:rsid w:val="00B666CC"/>
    <w:rsid w:val="00B701BA"/>
    <w:rsid w:val="00B737E3"/>
    <w:rsid w:val="00B8138C"/>
    <w:rsid w:val="00B908A4"/>
    <w:rsid w:val="00B93C43"/>
    <w:rsid w:val="00B945B0"/>
    <w:rsid w:val="00B95017"/>
    <w:rsid w:val="00B96F92"/>
    <w:rsid w:val="00B979C9"/>
    <w:rsid w:val="00BA46B5"/>
    <w:rsid w:val="00BA6DE7"/>
    <w:rsid w:val="00BB5FCF"/>
    <w:rsid w:val="00BC7E5D"/>
    <w:rsid w:val="00BD3158"/>
    <w:rsid w:val="00BD63BE"/>
    <w:rsid w:val="00BE734E"/>
    <w:rsid w:val="00BF12FE"/>
    <w:rsid w:val="00BF13AA"/>
    <w:rsid w:val="00BF16E4"/>
    <w:rsid w:val="00BF6380"/>
    <w:rsid w:val="00C009CA"/>
    <w:rsid w:val="00C00FDA"/>
    <w:rsid w:val="00C01C3F"/>
    <w:rsid w:val="00C0627A"/>
    <w:rsid w:val="00C0757B"/>
    <w:rsid w:val="00C12E46"/>
    <w:rsid w:val="00C1526A"/>
    <w:rsid w:val="00C17B28"/>
    <w:rsid w:val="00C244C2"/>
    <w:rsid w:val="00C50B32"/>
    <w:rsid w:val="00C60D55"/>
    <w:rsid w:val="00C64583"/>
    <w:rsid w:val="00C648F8"/>
    <w:rsid w:val="00C7469F"/>
    <w:rsid w:val="00C76976"/>
    <w:rsid w:val="00C814E4"/>
    <w:rsid w:val="00C84859"/>
    <w:rsid w:val="00C85562"/>
    <w:rsid w:val="00C96884"/>
    <w:rsid w:val="00CA022E"/>
    <w:rsid w:val="00CA36D4"/>
    <w:rsid w:val="00CA57E8"/>
    <w:rsid w:val="00CA7EE1"/>
    <w:rsid w:val="00CB0C2E"/>
    <w:rsid w:val="00CB177B"/>
    <w:rsid w:val="00CB2A5F"/>
    <w:rsid w:val="00CB4154"/>
    <w:rsid w:val="00CC3DF0"/>
    <w:rsid w:val="00CC5ED8"/>
    <w:rsid w:val="00CC65D8"/>
    <w:rsid w:val="00CC65FF"/>
    <w:rsid w:val="00CC73D5"/>
    <w:rsid w:val="00CE1D28"/>
    <w:rsid w:val="00CF2AE0"/>
    <w:rsid w:val="00CF63B2"/>
    <w:rsid w:val="00D0007F"/>
    <w:rsid w:val="00D01477"/>
    <w:rsid w:val="00D01C50"/>
    <w:rsid w:val="00D03CDA"/>
    <w:rsid w:val="00D15144"/>
    <w:rsid w:val="00D27CFB"/>
    <w:rsid w:val="00D35C0D"/>
    <w:rsid w:val="00D60224"/>
    <w:rsid w:val="00D6152D"/>
    <w:rsid w:val="00D6747A"/>
    <w:rsid w:val="00D709B9"/>
    <w:rsid w:val="00D85080"/>
    <w:rsid w:val="00D91187"/>
    <w:rsid w:val="00D97664"/>
    <w:rsid w:val="00DA51D0"/>
    <w:rsid w:val="00DA78EC"/>
    <w:rsid w:val="00DB0C89"/>
    <w:rsid w:val="00DB1806"/>
    <w:rsid w:val="00DB3929"/>
    <w:rsid w:val="00DB5ED3"/>
    <w:rsid w:val="00DC484C"/>
    <w:rsid w:val="00DE13A2"/>
    <w:rsid w:val="00DE424C"/>
    <w:rsid w:val="00DE5882"/>
    <w:rsid w:val="00DF2A67"/>
    <w:rsid w:val="00DF4D51"/>
    <w:rsid w:val="00DF4FE8"/>
    <w:rsid w:val="00E015F2"/>
    <w:rsid w:val="00E02BED"/>
    <w:rsid w:val="00E0358B"/>
    <w:rsid w:val="00E10302"/>
    <w:rsid w:val="00E11537"/>
    <w:rsid w:val="00E21F8A"/>
    <w:rsid w:val="00E26424"/>
    <w:rsid w:val="00E300B4"/>
    <w:rsid w:val="00E343BC"/>
    <w:rsid w:val="00E37E91"/>
    <w:rsid w:val="00E454C8"/>
    <w:rsid w:val="00E515E7"/>
    <w:rsid w:val="00E5188B"/>
    <w:rsid w:val="00E5475C"/>
    <w:rsid w:val="00E61120"/>
    <w:rsid w:val="00E62B34"/>
    <w:rsid w:val="00E71928"/>
    <w:rsid w:val="00E76323"/>
    <w:rsid w:val="00E80378"/>
    <w:rsid w:val="00E812E1"/>
    <w:rsid w:val="00E833A3"/>
    <w:rsid w:val="00E86A2E"/>
    <w:rsid w:val="00E92C16"/>
    <w:rsid w:val="00E9630D"/>
    <w:rsid w:val="00E96EA5"/>
    <w:rsid w:val="00EA5527"/>
    <w:rsid w:val="00EB0B46"/>
    <w:rsid w:val="00EC4CCD"/>
    <w:rsid w:val="00ED0D0D"/>
    <w:rsid w:val="00ED1812"/>
    <w:rsid w:val="00ED18B3"/>
    <w:rsid w:val="00ED346F"/>
    <w:rsid w:val="00EE527E"/>
    <w:rsid w:val="00EF74F4"/>
    <w:rsid w:val="00F02666"/>
    <w:rsid w:val="00F07560"/>
    <w:rsid w:val="00F21D68"/>
    <w:rsid w:val="00F2405E"/>
    <w:rsid w:val="00F25120"/>
    <w:rsid w:val="00F30090"/>
    <w:rsid w:val="00F33141"/>
    <w:rsid w:val="00F34D77"/>
    <w:rsid w:val="00F34EC3"/>
    <w:rsid w:val="00F374DD"/>
    <w:rsid w:val="00F40249"/>
    <w:rsid w:val="00F439D3"/>
    <w:rsid w:val="00F44898"/>
    <w:rsid w:val="00F512AF"/>
    <w:rsid w:val="00F5205D"/>
    <w:rsid w:val="00F608F7"/>
    <w:rsid w:val="00F60CF9"/>
    <w:rsid w:val="00F621E3"/>
    <w:rsid w:val="00F622B2"/>
    <w:rsid w:val="00F66848"/>
    <w:rsid w:val="00F670A7"/>
    <w:rsid w:val="00F72D75"/>
    <w:rsid w:val="00F75E59"/>
    <w:rsid w:val="00F817CB"/>
    <w:rsid w:val="00F83D66"/>
    <w:rsid w:val="00F86EE4"/>
    <w:rsid w:val="00F97B7F"/>
    <w:rsid w:val="00FA01F7"/>
    <w:rsid w:val="00FA0262"/>
    <w:rsid w:val="00FA15AB"/>
    <w:rsid w:val="00FA6426"/>
    <w:rsid w:val="00FB6004"/>
    <w:rsid w:val="00FB7841"/>
    <w:rsid w:val="00FC3AFB"/>
    <w:rsid w:val="00FC4E53"/>
    <w:rsid w:val="00FC6D34"/>
    <w:rsid w:val="00FD1D22"/>
    <w:rsid w:val="00FD55E8"/>
    <w:rsid w:val="00FE0322"/>
    <w:rsid w:val="00FE2032"/>
    <w:rsid w:val="00FE524C"/>
    <w:rsid w:val="00FE7AB5"/>
    <w:rsid w:val="00FF4617"/>
    <w:rsid w:val="081B4F17"/>
    <w:rsid w:val="0A1617A6"/>
    <w:rsid w:val="0F57E3E3"/>
    <w:rsid w:val="11E9D600"/>
    <w:rsid w:val="1C41B370"/>
    <w:rsid w:val="3CAB0ADE"/>
    <w:rsid w:val="6FCFFE4D"/>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CA11FA"/>
  <w15:chartTrackingRefBased/>
  <w15:docId w15:val="{99CB0363-4036-418B-BFC1-2DA60F65B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0"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qFormat/>
    <w:rsid w:val="00366547"/>
    <w:pPr>
      <w:spacing w:after="260" w:line="260" w:lineRule="exact"/>
    </w:pPr>
    <w:rPr>
      <w:sz w:val="20"/>
    </w:rPr>
  </w:style>
  <w:style w:type="paragraph" w:styleId="Heading1">
    <w:name w:val="heading 1"/>
    <w:basedOn w:val="Normal"/>
    <w:next w:val="Normal"/>
    <w:link w:val="Heading1Char"/>
    <w:uiPriority w:val="9"/>
    <w:qFormat/>
    <w:rsid w:val="00B01726"/>
    <w:pPr>
      <w:keepNext/>
      <w:keepLines/>
      <w:spacing w:after="60" w:line="432" w:lineRule="exact"/>
      <w:outlineLvl w:val="0"/>
    </w:pPr>
    <w:rPr>
      <w:rFonts w:asciiTheme="majorHAnsi" w:eastAsiaTheme="majorEastAsia" w:hAnsiTheme="majorHAnsi" w:cstheme="majorBidi"/>
      <w:b/>
      <w:color w:val="000000" w:themeColor="text1"/>
      <w:sz w:val="36"/>
      <w:szCs w:val="32"/>
    </w:rPr>
  </w:style>
  <w:style w:type="paragraph" w:styleId="Heading2">
    <w:name w:val="heading 2"/>
    <w:basedOn w:val="Normal"/>
    <w:next w:val="Normal"/>
    <w:link w:val="Heading2Char"/>
    <w:autoRedefine/>
    <w:uiPriority w:val="9"/>
    <w:qFormat/>
    <w:rsid w:val="00157759"/>
    <w:pPr>
      <w:keepNext/>
      <w:keepLines/>
      <w:numPr>
        <w:numId w:val="7"/>
      </w:numPr>
      <w:tabs>
        <w:tab w:val="left" w:pos="-786"/>
        <w:tab w:val="left" w:pos="-426"/>
      </w:tabs>
      <w:spacing w:before="220" w:after="120" w:line="312" w:lineRule="exact"/>
      <w:ind w:left="-284" w:right="-348" w:hanging="283"/>
      <w:outlineLvl w:val="1"/>
    </w:pPr>
    <w:rPr>
      <w:rFonts w:asciiTheme="majorHAnsi" w:eastAsiaTheme="majorEastAsia" w:hAnsiTheme="majorHAnsi" w:cstheme="majorBidi"/>
      <w:b/>
      <w:color w:val="000000" w:themeColor="text1"/>
      <w:sz w:val="26"/>
      <w:szCs w:val="26"/>
    </w:rPr>
  </w:style>
  <w:style w:type="paragraph" w:styleId="Heading3">
    <w:name w:val="heading 3"/>
    <w:basedOn w:val="Normal"/>
    <w:next w:val="Normal"/>
    <w:link w:val="Heading3Char"/>
    <w:uiPriority w:val="9"/>
    <w:qFormat/>
    <w:rsid w:val="00B01726"/>
    <w:pPr>
      <w:keepNext/>
      <w:keepLines/>
      <w:spacing w:before="260" w:after="0"/>
      <w:outlineLvl w:val="2"/>
    </w:pPr>
    <w:rPr>
      <w:rFonts w:asciiTheme="majorHAnsi" w:eastAsiaTheme="majorEastAsia" w:hAnsiTheme="majorHAnsi" w:cstheme="majorBidi"/>
      <w:b/>
      <w:color w:val="000000" w:themeColor="text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01726"/>
    <w:pPr>
      <w:spacing w:after="0" w:line="240" w:lineRule="auto"/>
      <w:ind w:left="-1638" w:right="-1538"/>
    </w:pPr>
    <w:rPr>
      <w:rFonts w:ascii="Aimo Sans Medium" w:hAnsi="Aimo Sans Medium"/>
      <w:sz w:val="17"/>
    </w:rPr>
  </w:style>
  <w:style w:type="character" w:customStyle="1" w:styleId="HeaderChar">
    <w:name w:val="Header Char"/>
    <w:basedOn w:val="DefaultParagraphFont"/>
    <w:link w:val="Header"/>
    <w:rsid w:val="005E7958"/>
    <w:rPr>
      <w:rFonts w:ascii="Aimo Sans Medium" w:hAnsi="Aimo Sans Medium"/>
      <w:sz w:val="17"/>
    </w:rPr>
  </w:style>
  <w:style w:type="paragraph" w:styleId="Footer">
    <w:name w:val="footer"/>
    <w:basedOn w:val="Normal"/>
    <w:link w:val="FooterChar"/>
    <w:uiPriority w:val="99"/>
    <w:semiHidden/>
    <w:rsid w:val="005E7958"/>
    <w:pPr>
      <w:tabs>
        <w:tab w:val="center" w:pos="4536"/>
        <w:tab w:val="right" w:pos="9072"/>
      </w:tabs>
      <w:spacing w:after="0" w:line="240" w:lineRule="exact"/>
    </w:pPr>
    <w:rPr>
      <w:rFonts w:ascii="Aimo Sans Medium" w:hAnsi="Aimo Sans Medium"/>
      <w:sz w:val="17"/>
    </w:rPr>
  </w:style>
  <w:style w:type="character" w:customStyle="1" w:styleId="FooterChar">
    <w:name w:val="Footer Char"/>
    <w:basedOn w:val="DefaultParagraphFont"/>
    <w:link w:val="Footer"/>
    <w:uiPriority w:val="99"/>
    <w:semiHidden/>
    <w:rsid w:val="005E7958"/>
    <w:rPr>
      <w:rFonts w:ascii="Aimo Sans Medium" w:hAnsi="Aimo Sans Medium"/>
      <w:sz w:val="17"/>
    </w:rPr>
  </w:style>
  <w:style w:type="character" w:customStyle="1" w:styleId="Heading1Char">
    <w:name w:val="Heading 1 Char"/>
    <w:basedOn w:val="DefaultParagraphFont"/>
    <w:link w:val="Heading1"/>
    <w:uiPriority w:val="9"/>
    <w:rsid w:val="00B01726"/>
    <w:rPr>
      <w:rFonts w:asciiTheme="majorHAnsi" w:eastAsiaTheme="majorEastAsia" w:hAnsiTheme="majorHAnsi" w:cstheme="majorBidi"/>
      <w:b/>
      <w:color w:val="000000" w:themeColor="text1"/>
      <w:sz w:val="36"/>
      <w:szCs w:val="32"/>
    </w:rPr>
  </w:style>
  <w:style w:type="character" w:customStyle="1" w:styleId="Heading2Char">
    <w:name w:val="Heading 2 Char"/>
    <w:basedOn w:val="DefaultParagraphFont"/>
    <w:link w:val="Heading2"/>
    <w:uiPriority w:val="9"/>
    <w:rsid w:val="00157759"/>
    <w:rPr>
      <w:rFonts w:asciiTheme="majorHAnsi" w:eastAsiaTheme="majorEastAsia" w:hAnsiTheme="majorHAnsi" w:cstheme="majorBidi"/>
      <w:b/>
      <w:color w:val="000000" w:themeColor="text1"/>
      <w:sz w:val="26"/>
      <w:szCs w:val="26"/>
    </w:rPr>
  </w:style>
  <w:style w:type="table" w:styleId="TableGrid">
    <w:name w:val="Table Grid"/>
    <w:basedOn w:val="TableNormal"/>
    <w:uiPriority w:val="39"/>
    <w:rsid w:val="006B25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ressruta">
    <w:name w:val="Adressruta"/>
    <w:basedOn w:val="Normal"/>
    <w:rsid w:val="00F25120"/>
    <w:pPr>
      <w:spacing w:after="0"/>
    </w:pPr>
    <w:rPr>
      <w:rFonts w:ascii="Aimo Sans Medium" w:hAnsi="Aimo Sans Medium"/>
    </w:rPr>
  </w:style>
  <w:style w:type="paragraph" w:customStyle="1" w:styleId="Fretagsnamn">
    <w:name w:val="Företagsnamn"/>
    <w:basedOn w:val="Adressruta"/>
    <w:rsid w:val="006B254D"/>
    <w:rPr>
      <w:rFonts w:asciiTheme="minorHAnsi" w:hAnsiTheme="minorHAnsi"/>
      <w:b/>
    </w:rPr>
  </w:style>
  <w:style w:type="paragraph" w:styleId="Quote">
    <w:name w:val="Quote"/>
    <w:basedOn w:val="NormalIndent"/>
    <w:next w:val="Normal"/>
    <w:link w:val="QuoteChar"/>
    <w:uiPriority w:val="1"/>
    <w:qFormat/>
    <w:rsid w:val="00366547"/>
  </w:style>
  <w:style w:type="character" w:customStyle="1" w:styleId="QuoteChar">
    <w:name w:val="Quote Char"/>
    <w:basedOn w:val="DefaultParagraphFont"/>
    <w:link w:val="Quote"/>
    <w:uiPriority w:val="1"/>
    <w:rsid w:val="00366547"/>
    <w:rPr>
      <w:sz w:val="20"/>
    </w:rPr>
  </w:style>
  <w:style w:type="character" w:customStyle="1" w:styleId="Heading3Char">
    <w:name w:val="Heading 3 Char"/>
    <w:basedOn w:val="DefaultParagraphFont"/>
    <w:link w:val="Heading3"/>
    <w:uiPriority w:val="9"/>
    <w:rsid w:val="005E7958"/>
    <w:rPr>
      <w:rFonts w:asciiTheme="majorHAnsi" w:eastAsiaTheme="majorEastAsia" w:hAnsiTheme="majorHAnsi" w:cstheme="majorBidi"/>
      <w:b/>
      <w:color w:val="000000" w:themeColor="text1"/>
      <w:sz w:val="20"/>
      <w:szCs w:val="24"/>
    </w:rPr>
  </w:style>
  <w:style w:type="paragraph" w:customStyle="1" w:styleId="Medvnlighlsning">
    <w:name w:val="Med vänlig hälsning"/>
    <w:basedOn w:val="Heading3"/>
    <w:rsid w:val="00366547"/>
    <w:pPr>
      <w:spacing w:before="0" w:after="260"/>
    </w:pPr>
  </w:style>
  <w:style w:type="character" w:styleId="PlaceholderText">
    <w:name w:val="Placeholder Text"/>
    <w:basedOn w:val="DefaultParagraphFont"/>
    <w:uiPriority w:val="99"/>
    <w:semiHidden/>
    <w:rsid w:val="005E7958"/>
    <w:rPr>
      <w:color w:val="808080"/>
    </w:rPr>
  </w:style>
  <w:style w:type="paragraph" w:customStyle="1" w:styleId="Kursiv">
    <w:name w:val="Kursiv"/>
    <w:basedOn w:val="Normal"/>
    <w:rsid w:val="005E7958"/>
    <w:rPr>
      <w:i/>
      <w:iCs/>
    </w:rPr>
  </w:style>
  <w:style w:type="paragraph" w:styleId="NormalIndent">
    <w:name w:val="Normal Indent"/>
    <w:basedOn w:val="Normal"/>
    <w:rsid w:val="00366547"/>
    <w:pPr>
      <w:ind w:left="714"/>
    </w:pPr>
  </w:style>
  <w:style w:type="paragraph" w:styleId="ListParagraph">
    <w:name w:val="List Paragraph"/>
    <w:aliases w:val="Heading,List paragraph"/>
    <w:basedOn w:val="Normal"/>
    <w:link w:val="ListParagraphChar"/>
    <w:uiPriority w:val="34"/>
    <w:qFormat/>
    <w:rsid w:val="00D15144"/>
    <w:pPr>
      <w:spacing w:before="120" w:after="380"/>
      <w:ind w:left="720"/>
      <w:contextualSpacing/>
    </w:pPr>
  </w:style>
  <w:style w:type="paragraph" w:styleId="ListBullet">
    <w:name w:val="List Bullet"/>
    <w:basedOn w:val="ListParagraph"/>
    <w:rsid w:val="00366547"/>
    <w:pPr>
      <w:numPr>
        <w:numId w:val="3"/>
      </w:numPr>
    </w:pPr>
  </w:style>
  <w:style w:type="paragraph" w:customStyle="1" w:styleId="Avsndare">
    <w:name w:val="Avsändare"/>
    <w:basedOn w:val="Medvnlighlsning"/>
    <w:rsid w:val="00366547"/>
    <w:rPr>
      <w:rFonts w:ascii="Aimo Sans Medium" w:hAnsi="Aimo Sans Medium"/>
      <w:b w:val="0"/>
    </w:rPr>
  </w:style>
  <w:style w:type="character" w:styleId="Hyperlink">
    <w:name w:val="Hyperlink"/>
    <w:basedOn w:val="DefaultParagraphFont"/>
    <w:uiPriority w:val="99"/>
    <w:semiHidden/>
    <w:rsid w:val="00084D76"/>
    <w:rPr>
      <w:color w:val="0563C1" w:themeColor="hyperlink"/>
      <w:u w:val="single"/>
    </w:rPr>
  </w:style>
  <w:style w:type="character" w:styleId="UnresolvedMention">
    <w:name w:val="Unresolved Mention"/>
    <w:basedOn w:val="DefaultParagraphFont"/>
    <w:uiPriority w:val="99"/>
    <w:semiHidden/>
    <w:rsid w:val="00084D76"/>
    <w:rPr>
      <w:color w:val="605E5C"/>
      <w:shd w:val="clear" w:color="auto" w:fill="E1DFDD"/>
    </w:rPr>
  </w:style>
  <w:style w:type="paragraph" w:customStyle="1" w:styleId="Listpara">
    <w:name w:val="List para"/>
    <w:basedOn w:val="Subtitle"/>
    <w:link w:val="ListparaChar"/>
    <w:autoRedefine/>
    <w:qFormat/>
    <w:rsid w:val="00AC48CA"/>
    <w:pPr>
      <w:keepNext/>
      <w:keepLines/>
      <w:numPr>
        <w:numId w:val="5"/>
      </w:numPr>
      <w:spacing w:before="120" w:after="120" w:line="240" w:lineRule="auto"/>
      <w:ind w:left="0" w:right="77" w:hanging="567"/>
      <w:jc w:val="both"/>
    </w:pPr>
    <w:rPr>
      <w:rFonts w:eastAsia="Calibri" w:cs="Calibri"/>
      <w:bCs/>
      <w:color w:val="auto"/>
      <w:spacing w:val="0"/>
      <w:sz w:val="24"/>
      <w:szCs w:val="32"/>
      <w:lang w:eastAsia="sv-SE"/>
    </w:rPr>
  </w:style>
  <w:style w:type="paragraph" w:customStyle="1" w:styleId="header0">
    <w:name w:val="header0"/>
    <w:basedOn w:val="Normal"/>
    <w:qFormat/>
    <w:rsid w:val="00AA5865"/>
    <w:pPr>
      <w:keepNext/>
      <w:keepLines/>
      <w:tabs>
        <w:tab w:val="num" w:pos="360"/>
      </w:tabs>
      <w:spacing w:before="360" w:after="180" w:line="240" w:lineRule="auto"/>
      <w:ind w:left="567" w:right="567" w:hanging="567"/>
      <w:jc w:val="both"/>
    </w:pPr>
    <w:rPr>
      <w:rFonts w:eastAsia="Calibri" w:cs="Calibri"/>
      <w:b/>
      <w:color w:val="00B050"/>
      <w:sz w:val="28"/>
      <w:szCs w:val="28"/>
      <w:lang w:eastAsia="sv-SE"/>
    </w:rPr>
  </w:style>
  <w:style w:type="character" w:customStyle="1" w:styleId="ListParagraphChar">
    <w:name w:val="List Paragraph Char"/>
    <w:aliases w:val="Heading Char,List paragraph Char"/>
    <w:basedOn w:val="DefaultParagraphFont"/>
    <w:link w:val="ListParagraph"/>
    <w:uiPriority w:val="34"/>
    <w:rsid w:val="00D15144"/>
    <w:rPr>
      <w:sz w:val="20"/>
    </w:rPr>
  </w:style>
  <w:style w:type="character" w:customStyle="1" w:styleId="ListparaChar">
    <w:name w:val="List para Char"/>
    <w:basedOn w:val="ListParagraphChar"/>
    <w:link w:val="Listpara"/>
    <w:rsid w:val="00AC48CA"/>
    <w:rPr>
      <w:rFonts w:eastAsia="Calibri" w:cs="Calibri"/>
      <w:bCs/>
      <w:sz w:val="24"/>
      <w:szCs w:val="32"/>
      <w:lang w:eastAsia="sv-SE"/>
    </w:rPr>
  </w:style>
  <w:style w:type="paragraph" w:styleId="Subtitle">
    <w:name w:val="Subtitle"/>
    <w:basedOn w:val="Normal"/>
    <w:next w:val="Normal"/>
    <w:link w:val="SubtitleChar"/>
    <w:uiPriority w:val="11"/>
    <w:semiHidden/>
    <w:qFormat/>
    <w:rsid w:val="003360D9"/>
    <w:pPr>
      <w:numPr>
        <w:ilvl w:val="1"/>
      </w:numPr>
      <w:spacing w:after="160"/>
    </w:pPr>
    <w:rPr>
      <w:rFonts w:eastAsiaTheme="minorEastAsia"/>
      <w:color w:val="5A5A5A" w:themeColor="text1" w:themeTint="A5"/>
      <w:spacing w:val="15"/>
      <w:sz w:val="22"/>
    </w:rPr>
  </w:style>
  <w:style w:type="character" w:customStyle="1" w:styleId="SubtitleChar">
    <w:name w:val="Subtitle Char"/>
    <w:basedOn w:val="DefaultParagraphFont"/>
    <w:link w:val="Subtitle"/>
    <w:uiPriority w:val="11"/>
    <w:semiHidden/>
    <w:rsid w:val="003360D9"/>
    <w:rPr>
      <w:rFonts w:eastAsiaTheme="minorEastAsia"/>
      <w:color w:val="5A5A5A" w:themeColor="text1" w:themeTint="A5"/>
      <w:spacing w:val="15"/>
    </w:rPr>
  </w:style>
  <w:style w:type="paragraph" w:styleId="Revision">
    <w:name w:val="Revision"/>
    <w:hidden/>
    <w:uiPriority w:val="99"/>
    <w:semiHidden/>
    <w:rsid w:val="003E2622"/>
    <w:pPr>
      <w:spacing w:after="0" w:line="240" w:lineRule="auto"/>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270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ca.rosenberg\OneDrive%20-%20Aimo%20Park%20Sweden%20AB\Dokument\Jessica\MARKNAD\Brevmall\Aimo%20Park%20Letterhead%20Template%20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7D05AE1494494D9C1CEA33D505041D"/>
        <w:category>
          <w:name w:val="General"/>
          <w:gallery w:val="placeholder"/>
        </w:category>
        <w:types>
          <w:type w:val="bbPlcHdr"/>
        </w:types>
        <w:behaviors>
          <w:behavior w:val="content"/>
        </w:behaviors>
        <w:guid w:val="{7CD401C7-4CA7-4014-941B-3B9C9AABFAA3}"/>
      </w:docPartPr>
      <w:docPartBody>
        <w:p w:rsidR="009F3169" w:rsidRDefault="007667AF" w:rsidP="007667AF">
          <w:pPr>
            <w:pStyle w:val="007D05AE1494494D9C1CEA33D505041D"/>
          </w:pPr>
          <w:r w:rsidRPr="00365CC8">
            <w:rPr>
              <w:rStyle w:val="PlaceholderText"/>
            </w:rPr>
            <w:t>Click or tap here to enter text.</w:t>
          </w:r>
        </w:p>
      </w:docPartBody>
    </w:docPart>
    <w:docPart>
      <w:docPartPr>
        <w:name w:val="C929A5F660C546EC87608A5697BDD623"/>
        <w:category>
          <w:name w:val="General"/>
          <w:gallery w:val="placeholder"/>
        </w:category>
        <w:types>
          <w:type w:val="bbPlcHdr"/>
        </w:types>
        <w:behaviors>
          <w:behavior w:val="content"/>
        </w:behaviors>
        <w:guid w:val="{45AFF227-AE9B-4A89-A1B4-044316A93963}"/>
      </w:docPartPr>
      <w:docPartBody>
        <w:p w:rsidR="009F3169" w:rsidRDefault="007667AF" w:rsidP="007667AF">
          <w:pPr>
            <w:pStyle w:val="C929A5F660C546EC87608A5697BDD623"/>
          </w:pPr>
          <w:r w:rsidRPr="00365CC8">
            <w:rPr>
              <w:rStyle w:val="PlaceholderText"/>
            </w:rPr>
            <w:t>Click or tap here to enter text.</w:t>
          </w:r>
        </w:p>
      </w:docPartBody>
    </w:docPart>
    <w:docPart>
      <w:docPartPr>
        <w:name w:val="FAD139441E7C4FD889450257D9C82652"/>
        <w:category>
          <w:name w:val="General"/>
          <w:gallery w:val="placeholder"/>
        </w:category>
        <w:types>
          <w:type w:val="bbPlcHdr"/>
        </w:types>
        <w:behaviors>
          <w:behavior w:val="content"/>
        </w:behaviors>
        <w:guid w:val="{D08A33EB-0251-4504-BDC9-E14269E50FAA}"/>
      </w:docPartPr>
      <w:docPartBody>
        <w:p w:rsidR="009F3169" w:rsidRDefault="007667AF" w:rsidP="007667AF">
          <w:pPr>
            <w:pStyle w:val="FAD139441E7C4FD889450257D9C82652"/>
          </w:pPr>
          <w:r w:rsidRPr="00365CC8">
            <w:rPr>
              <w:rStyle w:val="PlaceholderText"/>
            </w:rPr>
            <w:t>Click or tap here to enter text.</w:t>
          </w:r>
        </w:p>
      </w:docPartBody>
    </w:docPart>
    <w:docPart>
      <w:docPartPr>
        <w:name w:val="E84DDEAF38A741C9B25BCD4285BFB89D"/>
        <w:category>
          <w:name w:val="General"/>
          <w:gallery w:val="placeholder"/>
        </w:category>
        <w:types>
          <w:type w:val="bbPlcHdr"/>
        </w:types>
        <w:behaviors>
          <w:behavior w:val="content"/>
        </w:behaviors>
        <w:guid w:val="{FA6FF791-932F-4D74-A839-E95356EFC030}"/>
      </w:docPartPr>
      <w:docPartBody>
        <w:p w:rsidR="009F3169" w:rsidRDefault="007667AF" w:rsidP="007667AF">
          <w:pPr>
            <w:pStyle w:val="E84DDEAF38A741C9B25BCD4285BFB89D"/>
          </w:pPr>
          <w:r w:rsidRPr="00365CC8">
            <w:rPr>
              <w:rStyle w:val="PlaceholderText"/>
            </w:rPr>
            <w:t>Click or tap here to enter text.</w:t>
          </w:r>
        </w:p>
      </w:docPartBody>
    </w:docPart>
    <w:docPart>
      <w:docPartPr>
        <w:name w:val="17BB4ABD110449CC841D460CC0E37C3F"/>
        <w:category>
          <w:name w:val="General"/>
          <w:gallery w:val="placeholder"/>
        </w:category>
        <w:types>
          <w:type w:val="bbPlcHdr"/>
        </w:types>
        <w:behaviors>
          <w:behavior w:val="content"/>
        </w:behaviors>
        <w:guid w:val="{B84E2A96-A260-44FD-B211-D685D12EBCF8}"/>
      </w:docPartPr>
      <w:docPartBody>
        <w:p w:rsidR="009F3169" w:rsidRDefault="007667AF" w:rsidP="007667AF">
          <w:pPr>
            <w:pStyle w:val="17BB4ABD110449CC841D460CC0E37C3F"/>
          </w:pPr>
          <w:r w:rsidRPr="00365CC8">
            <w:rPr>
              <w:rStyle w:val="PlaceholderText"/>
            </w:rPr>
            <w:t>Click or tap here to enter text.</w:t>
          </w:r>
        </w:p>
      </w:docPartBody>
    </w:docPart>
    <w:docPart>
      <w:docPartPr>
        <w:name w:val="FC90A0E8D29B4304B9F827C927E38113"/>
        <w:category>
          <w:name w:val="General"/>
          <w:gallery w:val="placeholder"/>
        </w:category>
        <w:types>
          <w:type w:val="bbPlcHdr"/>
        </w:types>
        <w:behaviors>
          <w:behavior w:val="content"/>
        </w:behaviors>
        <w:guid w:val="{21176740-8C49-412A-AA76-A65030B5E1BB}"/>
      </w:docPartPr>
      <w:docPartBody>
        <w:p w:rsidR="009F3169" w:rsidRDefault="007667AF" w:rsidP="007667AF">
          <w:pPr>
            <w:pStyle w:val="FC90A0E8D29B4304B9F827C927E38113"/>
          </w:pPr>
          <w:r w:rsidRPr="00365CC8">
            <w:rPr>
              <w:rStyle w:val="PlaceholderText"/>
            </w:rPr>
            <w:t>Click or tap here to enter text.</w:t>
          </w:r>
        </w:p>
      </w:docPartBody>
    </w:docPart>
    <w:docPart>
      <w:docPartPr>
        <w:name w:val="5443289792FF442D895D5FBC97FE034A"/>
        <w:category>
          <w:name w:val="General"/>
          <w:gallery w:val="placeholder"/>
        </w:category>
        <w:types>
          <w:type w:val="bbPlcHdr"/>
        </w:types>
        <w:behaviors>
          <w:behavior w:val="content"/>
        </w:behaviors>
        <w:guid w:val="{7EF53061-D9C2-4FB2-9510-BFC6EBDDECA6}"/>
      </w:docPartPr>
      <w:docPartBody>
        <w:p w:rsidR="009F3169" w:rsidRDefault="007667AF" w:rsidP="007667AF">
          <w:pPr>
            <w:pStyle w:val="5443289792FF442D895D5FBC97FE034A"/>
          </w:pPr>
          <w:r w:rsidRPr="00365CC8">
            <w:rPr>
              <w:rStyle w:val="PlaceholderText"/>
            </w:rPr>
            <w:t>Click or tap here to enter text.</w:t>
          </w:r>
        </w:p>
      </w:docPartBody>
    </w:docPart>
    <w:docPart>
      <w:docPartPr>
        <w:name w:val="9D9123D4FA92491FBFDA984788DF911F"/>
        <w:category>
          <w:name w:val="General"/>
          <w:gallery w:val="placeholder"/>
        </w:category>
        <w:types>
          <w:type w:val="bbPlcHdr"/>
        </w:types>
        <w:behaviors>
          <w:behavior w:val="content"/>
        </w:behaviors>
        <w:guid w:val="{754DD877-B7AD-4A2E-9BCB-7D821B6D9556}"/>
      </w:docPartPr>
      <w:docPartBody>
        <w:p w:rsidR="009F3169" w:rsidRDefault="007667AF" w:rsidP="007667AF">
          <w:pPr>
            <w:pStyle w:val="9D9123D4FA92491FBFDA984788DF911F"/>
          </w:pPr>
          <w:r w:rsidRPr="00365CC8">
            <w:rPr>
              <w:rStyle w:val="PlaceholderText"/>
            </w:rPr>
            <w:t>Click or tap here to enter text.</w:t>
          </w:r>
        </w:p>
      </w:docPartBody>
    </w:docPart>
    <w:docPart>
      <w:docPartPr>
        <w:name w:val="77A663F77BCD446A9EFE70D0D3553A68"/>
        <w:category>
          <w:name w:val="General"/>
          <w:gallery w:val="placeholder"/>
        </w:category>
        <w:types>
          <w:type w:val="bbPlcHdr"/>
        </w:types>
        <w:behaviors>
          <w:behavior w:val="content"/>
        </w:behaviors>
        <w:guid w:val="{EB05B56B-CE3A-4877-97D7-2D3DDA6019C6}"/>
      </w:docPartPr>
      <w:docPartBody>
        <w:p w:rsidR="009F3169" w:rsidRDefault="007667AF" w:rsidP="007667AF">
          <w:pPr>
            <w:pStyle w:val="77A663F77BCD446A9EFE70D0D3553A68"/>
          </w:pPr>
          <w:r w:rsidRPr="00365CC8">
            <w:rPr>
              <w:rStyle w:val="PlaceholderText"/>
            </w:rPr>
            <w:t>Click or tap here to enter text.</w:t>
          </w:r>
        </w:p>
      </w:docPartBody>
    </w:docPart>
    <w:docPart>
      <w:docPartPr>
        <w:name w:val="3EC6E270B1044490B6EA43B6BFB47194"/>
        <w:category>
          <w:name w:val="General"/>
          <w:gallery w:val="placeholder"/>
        </w:category>
        <w:types>
          <w:type w:val="bbPlcHdr"/>
        </w:types>
        <w:behaviors>
          <w:behavior w:val="content"/>
        </w:behaviors>
        <w:guid w:val="{E13D5BD0-8F3C-4428-8C29-BA1F4CBA5280}"/>
      </w:docPartPr>
      <w:docPartBody>
        <w:p w:rsidR="009F3169" w:rsidRDefault="007667AF" w:rsidP="007667AF">
          <w:pPr>
            <w:pStyle w:val="3EC6E270B1044490B6EA43B6BFB47194"/>
          </w:pPr>
          <w:r w:rsidRPr="00365CC8">
            <w:rPr>
              <w:rStyle w:val="PlaceholderText"/>
            </w:rPr>
            <w:t>Click or tap here to enter text.</w:t>
          </w:r>
        </w:p>
      </w:docPartBody>
    </w:docPart>
    <w:docPart>
      <w:docPartPr>
        <w:name w:val="E727101F0DC94618BDD120CB1A5D4A50"/>
        <w:category>
          <w:name w:val="General"/>
          <w:gallery w:val="placeholder"/>
        </w:category>
        <w:types>
          <w:type w:val="bbPlcHdr"/>
        </w:types>
        <w:behaviors>
          <w:behavior w:val="content"/>
        </w:behaviors>
        <w:guid w:val="{8F78FA57-1E32-4146-95F5-D4105A43636F}"/>
      </w:docPartPr>
      <w:docPartBody>
        <w:p w:rsidR="009F3169" w:rsidRDefault="007667AF" w:rsidP="007667AF">
          <w:pPr>
            <w:pStyle w:val="E727101F0DC94618BDD120CB1A5D4A50"/>
          </w:pPr>
          <w:r w:rsidRPr="00365CC8">
            <w:rPr>
              <w:rStyle w:val="PlaceholderText"/>
            </w:rPr>
            <w:t>Click or tap here to enter text.</w:t>
          </w:r>
        </w:p>
      </w:docPartBody>
    </w:docPart>
    <w:docPart>
      <w:docPartPr>
        <w:name w:val="4EA198F2F25949B98CA8DC8D44FF5BA2"/>
        <w:category>
          <w:name w:val="General"/>
          <w:gallery w:val="placeholder"/>
        </w:category>
        <w:types>
          <w:type w:val="bbPlcHdr"/>
        </w:types>
        <w:behaviors>
          <w:behavior w:val="content"/>
        </w:behaviors>
        <w:guid w:val="{51404960-106E-4BB6-A7C3-1787526C6BA7}"/>
      </w:docPartPr>
      <w:docPartBody>
        <w:p w:rsidR="009F3169" w:rsidRDefault="007667AF" w:rsidP="007667AF">
          <w:pPr>
            <w:pStyle w:val="4EA198F2F25949B98CA8DC8D44FF5BA2"/>
          </w:pPr>
          <w:r w:rsidRPr="00CF478E">
            <w:rPr>
              <w:rStyle w:val="PlaceholderText"/>
            </w:rPr>
            <w:t>Click or tap here to enter text.</w:t>
          </w:r>
        </w:p>
      </w:docPartBody>
    </w:docPart>
    <w:docPart>
      <w:docPartPr>
        <w:name w:val="47B8992333A048BE987A42C4833EE210"/>
        <w:category>
          <w:name w:val="General"/>
          <w:gallery w:val="placeholder"/>
        </w:category>
        <w:types>
          <w:type w:val="bbPlcHdr"/>
        </w:types>
        <w:behaviors>
          <w:behavior w:val="content"/>
        </w:behaviors>
        <w:guid w:val="{19A793AA-8DD9-47CD-8288-996F4D548D1B}"/>
      </w:docPartPr>
      <w:docPartBody>
        <w:p w:rsidR="009F3169" w:rsidRDefault="007667AF" w:rsidP="007667AF">
          <w:pPr>
            <w:pStyle w:val="47B8992333A048BE987A42C4833EE210"/>
          </w:pPr>
          <w:r w:rsidRPr="00CF478E">
            <w:rPr>
              <w:rStyle w:val="PlaceholderText"/>
            </w:rPr>
            <w:t>Click or tap here to enter text.</w:t>
          </w:r>
        </w:p>
      </w:docPartBody>
    </w:docPart>
    <w:docPart>
      <w:docPartPr>
        <w:name w:val="660789865C72422DBC967BB4D1CB9035"/>
        <w:category>
          <w:name w:val="General"/>
          <w:gallery w:val="placeholder"/>
        </w:category>
        <w:types>
          <w:type w:val="bbPlcHdr"/>
        </w:types>
        <w:behaviors>
          <w:behavior w:val="content"/>
        </w:behaviors>
        <w:guid w:val="{D7C3C51D-DEB0-45D7-974C-7C227625BE1D}"/>
      </w:docPartPr>
      <w:docPartBody>
        <w:p w:rsidR="009F3169" w:rsidRDefault="007667AF" w:rsidP="007667AF">
          <w:pPr>
            <w:pStyle w:val="660789865C72422DBC967BB4D1CB9035"/>
          </w:pPr>
          <w:r w:rsidRPr="00CF478E">
            <w:rPr>
              <w:rStyle w:val="PlaceholderText"/>
            </w:rPr>
            <w:t>Click or tap here to enter text.</w:t>
          </w:r>
        </w:p>
      </w:docPartBody>
    </w:docPart>
    <w:docPart>
      <w:docPartPr>
        <w:name w:val="55E6EA4D30484F8CA57F0BAA3C26F223"/>
        <w:category>
          <w:name w:val="General"/>
          <w:gallery w:val="placeholder"/>
        </w:category>
        <w:types>
          <w:type w:val="bbPlcHdr"/>
        </w:types>
        <w:behaviors>
          <w:behavior w:val="content"/>
        </w:behaviors>
        <w:guid w:val="{0BEAE8B9-187D-42B9-8E9F-D5884696146E}"/>
      </w:docPartPr>
      <w:docPartBody>
        <w:p w:rsidR="009F3169" w:rsidRDefault="007667AF" w:rsidP="007667AF">
          <w:pPr>
            <w:pStyle w:val="55E6EA4D30484F8CA57F0BAA3C26F223"/>
          </w:pPr>
          <w:r w:rsidRPr="00CF478E">
            <w:rPr>
              <w:rStyle w:val="PlaceholderText"/>
            </w:rPr>
            <w:t>Click or tap here to enter text.</w:t>
          </w:r>
        </w:p>
      </w:docPartBody>
    </w:docPart>
    <w:docPart>
      <w:docPartPr>
        <w:name w:val="4A3B0CA7FA674BBEBA82D71998E78F11"/>
        <w:category>
          <w:name w:val="General"/>
          <w:gallery w:val="placeholder"/>
        </w:category>
        <w:types>
          <w:type w:val="bbPlcHdr"/>
        </w:types>
        <w:behaviors>
          <w:behavior w:val="content"/>
        </w:behaviors>
        <w:guid w:val="{940CE928-4E20-4693-B119-53416D0194EE}"/>
      </w:docPartPr>
      <w:docPartBody>
        <w:p w:rsidR="009F3169" w:rsidRDefault="007667AF" w:rsidP="007667AF">
          <w:pPr>
            <w:pStyle w:val="4A3B0CA7FA674BBEBA82D71998E78F11"/>
          </w:pPr>
          <w:r w:rsidRPr="00CF478E">
            <w:rPr>
              <w:rStyle w:val="PlaceholderText"/>
            </w:rPr>
            <w:t>Click or tap here to enter text.</w:t>
          </w:r>
        </w:p>
      </w:docPartBody>
    </w:docPart>
    <w:docPart>
      <w:docPartPr>
        <w:name w:val="2A5786D7F19C4B548D8AEAF8A9E0F3E8"/>
        <w:category>
          <w:name w:val="General"/>
          <w:gallery w:val="placeholder"/>
        </w:category>
        <w:types>
          <w:type w:val="bbPlcHdr"/>
        </w:types>
        <w:behaviors>
          <w:behavior w:val="content"/>
        </w:behaviors>
        <w:guid w:val="{40CAF634-60C6-4114-9F50-E5B52AE920AD}"/>
      </w:docPartPr>
      <w:docPartBody>
        <w:p w:rsidR="009F3169" w:rsidRDefault="007667AF" w:rsidP="007667AF">
          <w:pPr>
            <w:pStyle w:val="2A5786D7F19C4B548D8AEAF8A9E0F3E8"/>
          </w:pPr>
          <w:r w:rsidRPr="00CF478E">
            <w:rPr>
              <w:rStyle w:val="PlaceholderText"/>
            </w:rPr>
            <w:t>Click or tap here to enter text.</w:t>
          </w:r>
        </w:p>
      </w:docPartBody>
    </w:docPart>
    <w:docPart>
      <w:docPartPr>
        <w:name w:val="335668F603C8417D8AC46330C9FAC7AC"/>
        <w:category>
          <w:name w:val="General"/>
          <w:gallery w:val="placeholder"/>
        </w:category>
        <w:types>
          <w:type w:val="bbPlcHdr"/>
        </w:types>
        <w:behaviors>
          <w:behavior w:val="content"/>
        </w:behaviors>
        <w:guid w:val="{470C7E0D-8027-4A73-BD73-2D50BB675BAD}"/>
      </w:docPartPr>
      <w:docPartBody>
        <w:p w:rsidR="009F3169" w:rsidRDefault="007667AF" w:rsidP="007667AF">
          <w:pPr>
            <w:pStyle w:val="335668F603C8417D8AC46330C9FAC7AC"/>
          </w:pPr>
          <w:r w:rsidRPr="00CF478E">
            <w:rPr>
              <w:rStyle w:val="PlaceholderText"/>
            </w:rPr>
            <w:t>Click or tap here to enter text.</w:t>
          </w:r>
        </w:p>
      </w:docPartBody>
    </w:docPart>
    <w:docPart>
      <w:docPartPr>
        <w:name w:val="0512DC535FD04D47A8FD966CE3C68DF2"/>
        <w:category>
          <w:name w:val="General"/>
          <w:gallery w:val="placeholder"/>
        </w:category>
        <w:types>
          <w:type w:val="bbPlcHdr"/>
        </w:types>
        <w:behaviors>
          <w:behavior w:val="content"/>
        </w:behaviors>
        <w:guid w:val="{EDE140C2-28A5-4AED-A583-EBA2E959FE6F}"/>
      </w:docPartPr>
      <w:docPartBody>
        <w:p w:rsidR="009F3169" w:rsidRDefault="007667AF" w:rsidP="007667AF">
          <w:pPr>
            <w:pStyle w:val="0512DC535FD04D47A8FD966CE3C68DF2"/>
          </w:pPr>
          <w:r w:rsidRPr="00CF478E">
            <w:rPr>
              <w:rStyle w:val="PlaceholderText"/>
            </w:rPr>
            <w:t>Click or tap here to enter text.</w:t>
          </w:r>
        </w:p>
      </w:docPartBody>
    </w:docPart>
    <w:docPart>
      <w:docPartPr>
        <w:name w:val="B2059B5E32D2488C861A78A1619B80E4"/>
        <w:category>
          <w:name w:val="General"/>
          <w:gallery w:val="placeholder"/>
        </w:category>
        <w:types>
          <w:type w:val="bbPlcHdr"/>
        </w:types>
        <w:behaviors>
          <w:behavior w:val="content"/>
        </w:behaviors>
        <w:guid w:val="{57F1D5AC-24B2-43AD-B5F9-709C0B0409AC}"/>
      </w:docPartPr>
      <w:docPartBody>
        <w:p w:rsidR="009F3169" w:rsidRDefault="007667AF" w:rsidP="007667AF">
          <w:pPr>
            <w:pStyle w:val="B2059B5E32D2488C861A78A1619B80E4"/>
          </w:pPr>
          <w:r w:rsidRPr="00CF478E">
            <w:rPr>
              <w:rStyle w:val="PlaceholderText"/>
            </w:rPr>
            <w:t>Click or tap here to enter text.</w:t>
          </w:r>
        </w:p>
      </w:docPartBody>
    </w:docPart>
    <w:docPart>
      <w:docPartPr>
        <w:name w:val="D6CAD18B876B4775ABF60CDAB83CE936"/>
        <w:category>
          <w:name w:val="General"/>
          <w:gallery w:val="placeholder"/>
        </w:category>
        <w:types>
          <w:type w:val="bbPlcHdr"/>
        </w:types>
        <w:behaviors>
          <w:behavior w:val="content"/>
        </w:behaviors>
        <w:guid w:val="{7F790B89-362B-426D-9AE4-9DD05566FC9F}"/>
      </w:docPartPr>
      <w:docPartBody>
        <w:p w:rsidR="009F3169" w:rsidRDefault="007667AF" w:rsidP="007667AF">
          <w:pPr>
            <w:pStyle w:val="D6CAD18B876B4775ABF60CDAB83CE936"/>
          </w:pPr>
          <w:r w:rsidRPr="00CF478E">
            <w:rPr>
              <w:rStyle w:val="PlaceholderText"/>
            </w:rPr>
            <w:t>Click or tap here to enter text.</w:t>
          </w:r>
        </w:p>
      </w:docPartBody>
    </w:docPart>
    <w:docPart>
      <w:docPartPr>
        <w:name w:val="F314D6647AE14BC8A3AEB7B503B1FE41"/>
        <w:category>
          <w:name w:val="General"/>
          <w:gallery w:val="placeholder"/>
        </w:category>
        <w:types>
          <w:type w:val="bbPlcHdr"/>
        </w:types>
        <w:behaviors>
          <w:behavior w:val="content"/>
        </w:behaviors>
        <w:guid w:val="{F155E178-DDC4-4924-AA36-E44D4E9689C5}"/>
      </w:docPartPr>
      <w:docPartBody>
        <w:p w:rsidR="009F3169" w:rsidRDefault="007667AF" w:rsidP="007667AF">
          <w:pPr>
            <w:pStyle w:val="F314D6647AE14BC8A3AEB7B503B1FE41"/>
          </w:pPr>
          <w:r w:rsidRPr="00CF478E">
            <w:rPr>
              <w:rStyle w:val="PlaceholderText"/>
            </w:rPr>
            <w:t>Click or tap here to enter text.</w:t>
          </w:r>
        </w:p>
      </w:docPartBody>
    </w:docPart>
    <w:docPart>
      <w:docPartPr>
        <w:name w:val="39EFFE8596B840CFAE095F6A6BF4A8B2"/>
        <w:category>
          <w:name w:val="General"/>
          <w:gallery w:val="placeholder"/>
        </w:category>
        <w:types>
          <w:type w:val="bbPlcHdr"/>
        </w:types>
        <w:behaviors>
          <w:behavior w:val="content"/>
        </w:behaviors>
        <w:guid w:val="{F4120EB9-35EC-4A7D-86A3-1FD47569A057}"/>
      </w:docPartPr>
      <w:docPartBody>
        <w:p w:rsidR="009F3169" w:rsidRDefault="007667AF" w:rsidP="007667AF">
          <w:pPr>
            <w:pStyle w:val="39EFFE8596B840CFAE095F6A6BF4A8B2"/>
          </w:pPr>
          <w:r w:rsidRPr="00CF478E">
            <w:rPr>
              <w:rStyle w:val="PlaceholderText"/>
            </w:rPr>
            <w:t>Click or tap here to enter text.</w:t>
          </w:r>
        </w:p>
      </w:docPartBody>
    </w:docPart>
    <w:docPart>
      <w:docPartPr>
        <w:name w:val="C62B959AB125424EA59DE1F19C840E7F"/>
        <w:category>
          <w:name w:val="General"/>
          <w:gallery w:val="placeholder"/>
        </w:category>
        <w:types>
          <w:type w:val="bbPlcHdr"/>
        </w:types>
        <w:behaviors>
          <w:behavior w:val="content"/>
        </w:behaviors>
        <w:guid w:val="{AB61B597-8812-4B8B-B2F9-804D7F71EBE0}"/>
      </w:docPartPr>
      <w:docPartBody>
        <w:p w:rsidR="009F3169" w:rsidRDefault="007667AF" w:rsidP="007667AF">
          <w:pPr>
            <w:pStyle w:val="C62B959AB125424EA59DE1F19C840E7F"/>
          </w:pPr>
          <w:r w:rsidRPr="00CF478E">
            <w:rPr>
              <w:rStyle w:val="PlaceholderText"/>
            </w:rPr>
            <w:t>Click or tap here to enter text.</w:t>
          </w:r>
        </w:p>
      </w:docPartBody>
    </w:docPart>
    <w:docPart>
      <w:docPartPr>
        <w:name w:val="EA4CD0A0EFDA475294DD5EE0188AA563"/>
        <w:category>
          <w:name w:val="General"/>
          <w:gallery w:val="placeholder"/>
        </w:category>
        <w:types>
          <w:type w:val="bbPlcHdr"/>
        </w:types>
        <w:behaviors>
          <w:behavior w:val="content"/>
        </w:behaviors>
        <w:guid w:val="{104ED3F6-41CA-44BD-A33C-53FC2BD33CEA}"/>
      </w:docPartPr>
      <w:docPartBody>
        <w:p w:rsidR="009F3169" w:rsidRDefault="007667AF" w:rsidP="007667AF">
          <w:pPr>
            <w:pStyle w:val="EA4CD0A0EFDA475294DD5EE0188AA563"/>
          </w:pPr>
          <w:r w:rsidRPr="00CF478E">
            <w:rPr>
              <w:rStyle w:val="PlaceholderText"/>
            </w:rPr>
            <w:t>Click or tap here to enter text.</w:t>
          </w:r>
        </w:p>
      </w:docPartBody>
    </w:docPart>
    <w:docPart>
      <w:docPartPr>
        <w:name w:val="7618AD59558B448092BE2FCECF087D61"/>
        <w:category>
          <w:name w:val="General"/>
          <w:gallery w:val="placeholder"/>
        </w:category>
        <w:types>
          <w:type w:val="bbPlcHdr"/>
        </w:types>
        <w:behaviors>
          <w:behavior w:val="content"/>
        </w:behaviors>
        <w:guid w:val="{31569D7C-A2F3-453D-B307-30C263A9085D}"/>
      </w:docPartPr>
      <w:docPartBody>
        <w:p w:rsidR="009F3169" w:rsidRDefault="007667AF" w:rsidP="007667AF">
          <w:pPr>
            <w:pStyle w:val="7618AD59558B448092BE2FCECF087D61"/>
          </w:pPr>
          <w:r w:rsidRPr="00CF478E">
            <w:rPr>
              <w:rStyle w:val="PlaceholderText"/>
            </w:rPr>
            <w:t>Click or tap here to enter text.</w:t>
          </w:r>
        </w:p>
      </w:docPartBody>
    </w:docPart>
    <w:docPart>
      <w:docPartPr>
        <w:name w:val="5721192915C04B38BDBC7F049427C531"/>
        <w:category>
          <w:name w:val="General"/>
          <w:gallery w:val="placeholder"/>
        </w:category>
        <w:types>
          <w:type w:val="bbPlcHdr"/>
        </w:types>
        <w:behaviors>
          <w:behavior w:val="content"/>
        </w:behaviors>
        <w:guid w:val="{B8E3DC13-0583-4C90-9940-2107C03EA1F1}"/>
      </w:docPartPr>
      <w:docPartBody>
        <w:p w:rsidR="009F3169" w:rsidRDefault="007667AF" w:rsidP="007667AF">
          <w:pPr>
            <w:pStyle w:val="5721192915C04B38BDBC7F049427C531"/>
          </w:pPr>
          <w:r w:rsidRPr="00CF478E">
            <w:rPr>
              <w:rStyle w:val="PlaceholderText"/>
            </w:rPr>
            <w:t>Click or tap here to enter text.</w:t>
          </w:r>
        </w:p>
      </w:docPartBody>
    </w:docPart>
    <w:docPart>
      <w:docPartPr>
        <w:name w:val="013BC4D7706D406280C94D7E42BFD506"/>
        <w:category>
          <w:name w:val="General"/>
          <w:gallery w:val="placeholder"/>
        </w:category>
        <w:types>
          <w:type w:val="bbPlcHdr"/>
        </w:types>
        <w:behaviors>
          <w:behavior w:val="content"/>
        </w:behaviors>
        <w:guid w:val="{587605EB-5894-4A9B-90AB-A3F4D9B41F02}"/>
      </w:docPartPr>
      <w:docPartBody>
        <w:p w:rsidR="009F3169" w:rsidRDefault="007667AF" w:rsidP="007667AF">
          <w:pPr>
            <w:pStyle w:val="013BC4D7706D406280C94D7E42BFD506"/>
          </w:pPr>
          <w:r w:rsidRPr="00CF478E">
            <w:rPr>
              <w:rStyle w:val="PlaceholderText"/>
            </w:rPr>
            <w:t>Click or tap here to enter text.</w:t>
          </w:r>
        </w:p>
      </w:docPartBody>
    </w:docPart>
    <w:docPart>
      <w:docPartPr>
        <w:name w:val="6B1FA4565ABF44D2A2667DD2362771BF"/>
        <w:category>
          <w:name w:val="General"/>
          <w:gallery w:val="placeholder"/>
        </w:category>
        <w:types>
          <w:type w:val="bbPlcHdr"/>
        </w:types>
        <w:behaviors>
          <w:behavior w:val="content"/>
        </w:behaviors>
        <w:guid w:val="{93C8E0AE-9725-44CF-B543-CF07A197D671}"/>
      </w:docPartPr>
      <w:docPartBody>
        <w:p w:rsidR="009F3169" w:rsidRDefault="007667AF" w:rsidP="007667AF">
          <w:pPr>
            <w:pStyle w:val="6B1FA4565ABF44D2A2667DD2362771BF"/>
          </w:pPr>
          <w:r w:rsidRPr="00CF478E">
            <w:rPr>
              <w:rStyle w:val="PlaceholderText"/>
            </w:rPr>
            <w:t>Click or tap here to enter text.</w:t>
          </w:r>
        </w:p>
      </w:docPartBody>
    </w:docPart>
    <w:docPart>
      <w:docPartPr>
        <w:name w:val="84B71F39FA1044A9874C1118404FDD01"/>
        <w:category>
          <w:name w:val="General"/>
          <w:gallery w:val="placeholder"/>
        </w:category>
        <w:types>
          <w:type w:val="bbPlcHdr"/>
        </w:types>
        <w:behaviors>
          <w:behavior w:val="content"/>
        </w:behaviors>
        <w:guid w:val="{914593A0-2993-4495-BB7F-9E22687CE62E}"/>
      </w:docPartPr>
      <w:docPartBody>
        <w:p w:rsidR="009F3169" w:rsidRDefault="007667AF" w:rsidP="007667AF">
          <w:pPr>
            <w:pStyle w:val="84B71F39FA1044A9874C1118404FDD01"/>
          </w:pPr>
          <w:r w:rsidRPr="00CF478E">
            <w:rPr>
              <w:rStyle w:val="PlaceholderText"/>
            </w:rPr>
            <w:t>Click or tap here to enter text.</w:t>
          </w:r>
        </w:p>
      </w:docPartBody>
    </w:docPart>
    <w:docPart>
      <w:docPartPr>
        <w:name w:val="880FAAF56AE442F9A8D3CDE842D03A67"/>
        <w:category>
          <w:name w:val="General"/>
          <w:gallery w:val="placeholder"/>
        </w:category>
        <w:types>
          <w:type w:val="bbPlcHdr"/>
        </w:types>
        <w:behaviors>
          <w:behavior w:val="content"/>
        </w:behaviors>
        <w:guid w:val="{AD821CDF-9525-4BCD-836A-F192DDEA851E}"/>
      </w:docPartPr>
      <w:docPartBody>
        <w:p w:rsidR="009F3169" w:rsidRDefault="007667AF" w:rsidP="007667AF">
          <w:pPr>
            <w:pStyle w:val="880FAAF56AE442F9A8D3CDE842D03A67"/>
          </w:pPr>
          <w:r w:rsidRPr="00CF478E">
            <w:rPr>
              <w:rStyle w:val="PlaceholderText"/>
            </w:rPr>
            <w:t>Click or tap here to enter text.</w:t>
          </w:r>
        </w:p>
      </w:docPartBody>
    </w:docPart>
    <w:docPart>
      <w:docPartPr>
        <w:name w:val="974E2B2EB13C4E1F9A95D15D58958A1D"/>
        <w:category>
          <w:name w:val="General"/>
          <w:gallery w:val="placeholder"/>
        </w:category>
        <w:types>
          <w:type w:val="bbPlcHdr"/>
        </w:types>
        <w:behaviors>
          <w:behavior w:val="content"/>
        </w:behaviors>
        <w:guid w:val="{F2CCA7B8-3DEA-4FE8-8A27-15556C50C8E8}"/>
      </w:docPartPr>
      <w:docPartBody>
        <w:p w:rsidR="009F3169" w:rsidRDefault="007667AF" w:rsidP="007667AF">
          <w:pPr>
            <w:pStyle w:val="974E2B2EB13C4E1F9A95D15D58958A1D"/>
          </w:pPr>
          <w:r w:rsidRPr="00CF478E">
            <w:rPr>
              <w:rStyle w:val="PlaceholderText"/>
            </w:rPr>
            <w:t>Click or tap here to enter text.</w:t>
          </w:r>
        </w:p>
      </w:docPartBody>
    </w:docPart>
    <w:docPart>
      <w:docPartPr>
        <w:name w:val="95D797C3D6B941E29A228B1512703E3E"/>
        <w:category>
          <w:name w:val="General"/>
          <w:gallery w:val="placeholder"/>
        </w:category>
        <w:types>
          <w:type w:val="bbPlcHdr"/>
        </w:types>
        <w:behaviors>
          <w:behavior w:val="content"/>
        </w:behaviors>
        <w:guid w:val="{B00AC2AD-28AE-48B5-B06D-937CAB4AD355}"/>
      </w:docPartPr>
      <w:docPartBody>
        <w:p w:rsidR="009F3169" w:rsidRDefault="007667AF" w:rsidP="007667AF">
          <w:pPr>
            <w:pStyle w:val="95D797C3D6B941E29A228B1512703E3E"/>
          </w:pPr>
          <w:r w:rsidRPr="00CF478E">
            <w:rPr>
              <w:rStyle w:val="PlaceholderText"/>
            </w:rPr>
            <w:t>Click or tap here to enter text.</w:t>
          </w:r>
        </w:p>
      </w:docPartBody>
    </w:docPart>
    <w:docPart>
      <w:docPartPr>
        <w:name w:val="8714A9FD5CC54D2783CD9E3B9E290C62"/>
        <w:category>
          <w:name w:val="General"/>
          <w:gallery w:val="placeholder"/>
        </w:category>
        <w:types>
          <w:type w:val="bbPlcHdr"/>
        </w:types>
        <w:behaviors>
          <w:behavior w:val="content"/>
        </w:behaviors>
        <w:guid w:val="{8ABFF8FA-E412-4796-8936-7DAB5CCC744F}"/>
      </w:docPartPr>
      <w:docPartBody>
        <w:p w:rsidR="009F3169" w:rsidRDefault="007667AF" w:rsidP="007667AF">
          <w:pPr>
            <w:pStyle w:val="8714A9FD5CC54D2783CD9E3B9E290C62"/>
          </w:pPr>
          <w:r w:rsidRPr="00CF478E">
            <w:rPr>
              <w:rStyle w:val="PlaceholderText"/>
            </w:rPr>
            <w:t>Click or tap here to enter text.</w:t>
          </w:r>
        </w:p>
      </w:docPartBody>
    </w:docPart>
    <w:docPart>
      <w:docPartPr>
        <w:name w:val="50DA01B8A68644BDA9DF239DB774180F"/>
        <w:category>
          <w:name w:val="General"/>
          <w:gallery w:val="placeholder"/>
        </w:category>
        <w:types>
          <w:type w:val="bbPlcHdr"/>
        </w:types>
        <w:behaviors>
          <w:behavior w:val="content"/>
        </w:behaviors>
        <w:guid w:val="{10F342EF-C5C7-481A-A54D-ED5541983C7A}"/>
      </w:docPartPr>
      <w:docPartBody>
        <w:p w:rsidR="009F3169" w:rsidRDefault="007667AF" w:rsidP="007667AF">
          <w:pPr>
            <w:pStyle w:val="50DA01B8A68644BDA9DF239DB774180F"/>
          </w:pPr>
          <w:r w:rsidRPr="00CF478E">
            <w:rPr>
              <w:rStyle w:val="PlaceholderText"/>
            </w:rPr>
            <w:t>Click or tap here to enter text.</w:t>
          </w:r>
        </w:p>
      </w:docPartBody>
    </w:docPart>
    <w:docPart>
      <w:docPartPr>
        <w:name w:val="7C7FF2B313DB4B76949FFFB5CBA9580B"/>
        <w:category>
          <w:name w:val="General"/>
          <w:gallery w:val="placeholder"/>
        </w:category>
        <w:types>
          <w:type w:val="bbPlcHdr"/>
        </w:types>
        <w:behaviors>
          <w:behavior w:val="content"/>
        </w:behaviors>
        <w:guid w:val="{63333A8D-D68E-42DC-B3F0-5EAA567EC8F5}"/>
      </w:docPartPr>
      <w:docPartBody>
        <w:p w:rsidR="009F3169" w:rsidRDefault="007667AF" w:rsidP="007667AF">
          <w:pPr>
            <w:pStyle w:val="7C7FF2B313DB4B76949FFFB5CBA9580B"/>
          </w:pPr>
          <w:r w:rsidRPr="00CF478E">
            <w:rPr>
              <w:rStyle w:val="PlaceholderText"/>
            </w:rPr>
            <w:t>Click or tap here to enter text.</w:t>
          </w:r>
        </w:p>
      </w:docPartBody>
    </w:docPart>
    <w:docPart>
      <w:docPartPr>
        <w:name w:val="43BD5ACEA1D54E36BF8384D4ADAC759B"/>
        <w:category>
          <w:name w:val="General"/>
          <w:gallery w:val="placeholder"/>
        </w:category>
        <w:types>
          <w:type w:val="bbPlcHdr"/>
        </w:types>
        <w:behaviors>
          <w:behavior w:val="content"/>
        </w:behaviors>
        <w:guid w:val="{86953231-5CC5-41B8-BEFB-60DFDF600563}"/>
      </w:docPartPr>
      <w:docPartBody>
        <w:p w:rsidR="009F3169" w:rsidRDefault="007667AF" w:rsidP="007667AF">
          <w:pPr>
            <w:pStyle w:val="43BD5ACEA1D54E36BF8384D4ADAC759B"/>
          </w:pPr>
          <w:r w:rsidRPr="00CF478E">
            <w:rPr>
              <w:rStyle w:val="PlaceholderText"/>
            </w:rPr>
            <w:t>Click or tap here to enter text.</w:t>
          </w:r>
        </w:p>
      </w:docPartBody>
    </w:docPart>
    <w:docPart>
      <w:docPartPr>
        <w:name w:val="B67F03E814954F42811F56375BDD7697"/>
        <w:category>
          <w:name w:val="General"/>
          <w:gallery w:val="placeholder"/>
        </w:category>
        <w:types>
          <w:type w:val="bbPlcHdr"/>
        </w:types>
        <w:behaviors>
          <w:behavior w:val="content"/>
        </w:behaviors>
        <w:guid w:val="{76C129B8-2925-41AB-A5B0-3291A83BD495}"/>
      </w:docPartPr>
      <w:docPartBody>
        <w:p w:rsidR="009F3169" w:rsidRDefault="007667AF" w:rsidP="007667AF">
          <w:pPr>
            <w:pStyle w:val="B67F03E814954F42811F56375BDD7697"/>
          </w:pPr>
          <w:r w:rsidRPr="00CF478E">
            <w:rPr>
              <w:rStyle w:val="PlaceholderText"/>
            </w:rPr>
            <w:t>Click or tap here to enter text.</w:t>
          </w:r>
        </w:p>
      </w:docPartBody>
    </w:docPart>
    <w:docPart>
      <w:docPartPr>
        <w:name w:val="F0D3CA9B3BD740ED8DFFBC1113860B42"/>
        <w:category>
          <w:name w:val="General"/>
          <w:gallery w:val="placeholder"/>
        </w:category>
        <w:types>
          <w:type w:val="bbPlcHdr"/>
        </w:types>
        <w:behaviors>
          <w:behavior w:val="content"/>
        </w:behaviors>
        <w:guid w:val="{E7955BFB-87E1-4573-B575-D92E8391BDAF}"/>
      </w:docPartPr>
      <w:docPartBody>
        <w:p w:rsidR="009F3169" w:rsidRDefault="007667AF" w:rsidP="007667AF">
          <w:pPr>
            <w:pStyle w:val="F0D3CA9B3BD740ED8DFFBC1113860B42"/>
          </w:pPr>
          <w:r w:rsidRPr="00CF478E">
            <w:rPr>
              <w:rStyle w:val="PlaceholderText"/>
            </w:rPr>
            <w:t>Click or tap here to enter text.</w:t>
          </w:r>
        </w:p>
      </w:docPartBody>
    </w:docPart>
    <w:docPart>
      <w:docPartPr>
        <w:name w:val="682A77D1526F44B0ADE64C99C2176249"/>
        <w:category>
          <w:name w:val="General"/>
          <w:gallery w:val="placeholder"/>
        </w:category>
        <w:types>
          <w:type w:val="bbPlcHdr"/>
        </w:types>
        <w:behaviors>
          <w:behavior w:val="content"/>
        </w:behaviors>
        <w:guid w:val="{B30CE923-CBB5-4008-998F-14AB3EC5C925}"/>
      </w:docPartPr>
      <w:docPartBody>
        <w:p w:rsidR="009F3169" w:rsidRDefault="007667AF" w:rsidP="007667AF">
          <w:pPr>
            <w:pStyle w:val="682A77D1526F44B0ADE64C99C2176249"/>
          </w:pPr>
          <w:r w:rsidRPr="00CF478E">
            <w:rPr>
              <w:rStyle w:val="PlaceholderText"/>
            </w:rPr>
            <w:t>Click or tap here to enter text.</w:t>
          </w:r>
        </w:p>
      </w:docPartBody>
    </w:docPart>
    <w:docPart>
      <w:docPartPr>
        <w:name w:val="CDB37921BE884584AE9541F3A6A70131"/>
        <w:category>
          <w:name w:val="General"/>
          <w:gallery w:val="placeholder"/>
        </w:category>
        <w:types>
          <w:type w:val="bbPlcHdr"/>
        </w:types>
        <w:behaviors>
          <w:behavior w:val="content"/>
        </w:behaviors>
        <w:guid w:val="{1C3F7647-648F-4B18-854C-CD8DEEF9A2E6}"/>
      </w:docPartPr>
      <w:docPartBody>
        <w:p w:rsidR="009F3169" w:rsidRDefault="007667AF" w:rsidP="007667AF">
          <w:pPr>
            <w:pStyle w:val="CDB37921BE884584AE9541F3A6A70131"/>
          </w:pPr>
          <w:r w:rsidRPr="00CF478E">
            <w:rPr>
              <w:rStyle w:val="PlaceholderText"/>
            </w:rPr>
            <w:t>Click or tap here to enter text.</w:t>
          </w:r>
        </w:p>
      </w:docPartBody>
    </w:docPart>
    <w:docPart>
      <w:docPartPr>
        <w:name w:val="BA8238537E2645DC906AC2548D1685AB"/>
        <w:category>
          <w:name w:val="General"/>
          <w:gallery w:val="placeholder"/>
        </w:category>
        <w:types>
          <w:type w:val="bbPlcHdr"/>
        </w:types>
        <w:behaviors>
          <w:behavior w:val="content"/>
        </w:behaviors>
        <w:guid w:val="{6B504AB3-BA8F-4054-B34D-6C4A12AC3DE7}"/>
      </w:docPartPr>
      <w:docPartBody>
        <w:p w:rsidR="009F3169" w:rsidRDefault="007667AF" w:rsidP="007667AF">
          <w:pPr>
            <w:pStyle w:val="BA8238537E2645DC906AC2548D1685AB"/>
          </w:pPr>
          <w:r w:rsidRPr="00CF478E">
            <w:rPr>
              <w:rStyle w:val="PlaceholderText"/>
            </w:rPr>
            <w:t>Click or tap here to enter text.</w:t>
          </w:r>
        </w:p>
      </w:docPartBody>
    </w:docPart>
    <w:docPart>
      <w:docPartPr>
        <w:name w:val="6A304A53499E4D67A47FB86235348DF3"/>
        <w:category>
          <w:name w:val="General"/>
          <w:gallery w:val="placeholder"/>
        </w:category>
        <w:types>
          <w:type w:val="bbPlcHdr"/>
        </w:types>
        <w:behaviors>
          <w:behavior w:val="content"/>
        </w:behaviors>
        <w:guid w:val="{6DD395DA-261C-4339-A5A1-EC8B3A182FCD}"/>
      </w:docPartPr>
      <w:docPartBody>
        <w:p w:rsidR="009F3169" w:rsidRDefault="007667AF" w:rsidP="007667AF">
          <w:pPr>
            <w:pStyle w:val="6A304A53499E4D67A47FB86235348DF3"/>
          </w:pPr>
          <w:r w:rsidRPr="00CF478E">
            <w:rPr>
              <w:rStyle w:val="PlaceholderText"/>
            </w:rPr>
            <w:t>Click or tap here to enter text.</w:t>
          </w:r>
        </w:p>
      </w:docPartBody>
    </w:docPart>
    <w:docPart>
      <w:docPartPr>
        <w:name w:val="62EE3A4CB8B1472B81B611F4BA2AE488"/>
        <w:category>
          <w:name w:val="General"/>
          <w:gallery w:val="placeholder"/>
        </w:category>
        <w:types>
          <w:type w:val="bbPlcHdr"/>
        </w:types>
        <w:behaviors>
          <w:behavior w:val="content"/>
        </w:behaviors>
        <w:guid w:val="{C195CD91-B937-48DB-AD66-38604E71A5B0}"/>
      </w:docPartPr>
      <w:docPartBody>
        <w:p w:rsidR="009F3169" w:rsidRDefault="007667AF" w:rsidP="007667AF">
          <w:pPr>
            <w:pStyle w:val="62EE3A4CB8B1472B81B611F4BA2AE488"/>
          </w:pPr>
          <w:r w:rsidRPr="00CF478E">
            <w:rPr>
              <w:rStyle w:val="PlaceholderText"/>
            </w:rPr>
            <w:t>Click or tap here to enter text.</w:t>
          </w:r>
        </w:p>
      </w:docPartBody>
    </w:docPart>
    <w:docPart>
      <w:docPartPr>
        <w:name w:val="8F1ED404739A43A3B5310B7592FF7000"/>
        <w:category>
          <w:name w:val="General"/>
          <w:gallery w:val="placeholder"/>
        </w:category>
        <w:types>
          <w:type w:val="bbPlcHdr"/>
        </w:types>
        <w:behaviors>
          <w:behavior w:val="content"/>
        </w:behaviors>
        <w:guid w:val="{22D74570-4D9A-4C11-AED8-83FC28DCBF52}"/>
      </w:docPartPr>
      <w:docPartBody>
        <w:p w:rsidR="009F3169" w:rsidRDefault="007667AF" w:rsidP="007667AF">
          <w:pPr>
            <w:pStyle w:val="8F1ED404739A43A3B5310B7592FF7000"/>
          </w:pPr>
          <w:r w:rsidRPr="00CF478E">
            <w:rPr>
              <w:rStyle w:val="PlaceholderText"/>
            </w:rPr>
            <w:t>Click or tap here to enter text.</w:t>
          </w:r>
        </w:p>
      </w:docPartBody>
    </w:docPart>
    <w:docPart>
      <w:docPartPr>
        <w:name w:val="70ACD410F53C495F8CAAE0CD44DF3574"/>
        <w:category>
          <w:name w:val="General"/>
          <w:gallery w:val="placeholder"/>
        </w:category>
        <w:types>
          <w:type w:val="bbPlcHdr"/>
        </w:types>
        <w:behaviors>
          <w:behavior w:val="content"/>
        </w:behaviors>
        <w:guid w:val="{AFB955C8-4324-4E0C-A3A0-68AA1E290163}"/>
      </w:docPartPr>
      <w:docPartBody>
        <w:p w:rsidR="009F3169" w:rsidRDefault="007667AF" w:rsidP="007667AF">
          <w:pPr>
            <w:pStyle w:val="70ACD410F53C495F8CAAE0CD44DF3574"/>
          </w:pPr>
          <w:r w:rsidRPr="00CF478E">
            <w:rPr>
              <w:rStyle w:val="PlaceholderText"/>
            </w:rPr>
            <w:t>Click or tap here to enter text.</w:t>
          </w:r>
        </w:p>
      </w:docPartBody>
    </w:docPart>
    <w:docPart>
      <w:docPartPr>
        <w:name w:val="FF3061BFE24E473C96A8F63332E17960"/>
        <w:category>
          <w:name w:val="General"/>
          <w:gallery w:val="placeholder"/>
        </w:category>
        <w:types>
          <w:type w:val="bbPlcHdr"/>
        </w:types>
        <w:behaviors>
          <w:behavior w:val="content"/>
        </w:behaviors>
        <w:guid w:val="{A8B2C3C9-175E-4CFC-AFCA-D81E53E18633}"/>
      </w:docPartPr>
      <w:docPartBody>
        <w:p w:rsidR="009F3169" w:rsidRDefault="007667AF" w:rsidP="007667AF">
          <w:pPr>
            <w:pStyle w:val="FF3061BFE24E473C96A8F63332E17960"/>
          </w:pPr>
          <w:r w:rsidRPr="00CF478E">
            <w:rPr>
              <w:rStyle w:val="PlaceholderText"/>
            </w:rPr>
            <w:t>Click or tap here to enter text.</w:t>
          </w:r>
        </w:p>
      </w:docPartBody>
    </w:docPart>
    <w:docPart>
      <w:docPartPr>
        <w:name w:val="3981EE36CEB8441FB01ECA89039D3277"/>
        <w:category>
          <w:name w:val="General"/>
          <w:gallery w:val="placeholder"/>
        </w:category>
        <w:types>
          <w:type w:val="bbPlcHdr"/>
        </w:types>
        <w:behaviors>
          <w:behavior w:val="content"/>
        </w:behaviors>
        <w:guid w:val="{BA593E8E-2218-4417-B181-DD8F1CBF287B}"/>
      </w:docPartPr>
      <w:docPartBody>
        <w:p w:rsidR="009F3169" w:rsidRDefault="007667AF" w:rsidP="007667AF">
          <w:pPr>
            <w:pStyle w:val="3981EE36CEB8441FB01ECA89039D3277"/>
          </w:pPr>
          <w:r w:rsidRPr="00CF478E">
            <w:rPr>
              <w:rStyle w:val="PlaceholderText"/>
            </w:rPr>
            <w:t>Click or tap here to enter text.</w:t>
          </w:r>
        </w:p>
      </w:docPartBody>
    </w:docPart>
    <w:docPart>
      <w:docPartPr>
        <w:name w:val="85B8E463235E4BB59F41F5896C18D316"/>
        <w:category>
          <w:name w:val="General"/>
          <w:gallery w:val="placeholder"/>
        </w:category>
        <w:types>
          <w:type w:val="bbPlcHdr"/>
        </w:types>
        <w:behaviors>
          <w:behavior w:val="content"/>
        </w:behaviors>
        <w:guid w:val="{F68AA7BA-BDEC-44C1-B346-7E02186196A5}"/>
      </w:docPartPr>
      <w:docPartBody>
        <w:p w:rsidR="009F3169" w:rsidRDefault="007667AF" w:rsidP="007667AF">
          <w:pPr>
            <w:pStyle w:val="85B8E463235E4BB59F41F5896C18D316"/>
          </w:pPr>
          <w:r w:rsidRPr="00CF478E">
            <w:rPr>
              <w:rStyle w:val="PlaceholderText"/>
            </w:rPr>
            <w:t>Click or tap here to enter text.</w:t>
          </w:r>
        </w:p>
      </w:docPartBody>
    </w:docPart>
    <w:docPart>
      <w:docPartPr>
        <w:name w:val="03F49DE29DCE4540868D80279EFEBF73"/>
        <w:category>
          <w:name w:val="General"/>
          <w:gallery w:val="placeholder"/>
        </w:category>
        <w:types>
          <w:type w:val="bbPlcHdr"/>
        </w:types>
        <w:behaviors>
          <w:behavior w:val="content"/>
        </w:behaviors>
        <w:guid w:val="{DC070AD6-6974-49A1-8384-F691DFFD361C}"/>
      </w:docPartPr>
      <w:docPartBody>
        <w:p w:rsidR="009F3169" w:rsidRDefault="007667AF" w:rsidP="007667AF">
          <w:pPr>
            <w:pStyle w:val="03F49DE29DCE4540868D80279EFEBF73"/>
          </w:pPr>
          <w:r w:rsidRPr="00CF478E">
            <w:rPr>
              <w:rStyle w:val="PlaceholderText"/>
            </w:rPr>
            <w:t>Click or tap here to enter text.</w:t>
          </w:r>
        </w:p>
      </w:docPartBody>
    </w:docPart>
    <w:docPart>
      <w:docPartPr>
        <w:name w:val="D9519B9AC7D2431A832C29723E595A12"/>
        <w:category>
          <w:name w:val="General"/>
          <w:gallery w:val="placeholder"/>
        </w:category>
        <w:types>
          <w:type w:val="bbPlcHdr"/>
        </w:types>
        <w:behaviors>
          <w:behavior w:val="content"/>
        </w:behaviors>
        <w:guid w:val="{C2038F4F-6FBC-43BD-B6CD-88AAD39281DB}"/>
      </w:docPartPr>
      <w:docPartBody>
        <w:p w:rsidR="009F3169" w:rsidRDefault="007667AF" w:rsidP="007667AF">
          <w:pPr>
            <w:pStyle w:val="D9519B9AC7D2431A832C29723E595A12"/>
          </w:pPr>
          <w:r w:rsidRPr="00CF478E">
            <w:rPr>
              <w:rStyle w:val="PlaceholderText"/>
            </w:rPr>
            <w:t>Click or tap here to enter text.</w:t>
          </w:r>
        </w:p>
      </w:docPartBody>
    </w:docPart>
    <w:docPart>
      <w:docPartPr>
        <w:name w:val="8FEFB0C5332B450C845C9089FB7EF2B1"/>
        <w:category>
          <w:name w:val="General"/>
          <w:gallery w:val="placeholder"/>
        </w:category>
        <w:types>
          <w:type w:val="bbPlcHdr"/>
        </w:types>
        <w:behaviors>
          <w:behavior w:val="content"/>
        </w:behaviors>
        <w:guid w:val="{558EE5F9-F64E-4A7C-A308-42BD53A0E1F0}"/>
      </w:docPartPr>
      <w:docPartBody>
        <w:p w:rsidR="009F3169" w:rsidRDefault="007667AF" w:rsidP="007667AF">
          <w:pPr>
            <w:pStyle w:val="8FEFB0C5332B450C845C9089FB7EF2B1"/>
          </w:pPr>
          <w:r w:rsidRPr="00CF478E">
            <w:rPr>
              <w:rStyle w:val="PlaceholderText"/>
            </w:rPr>
            <w:t>Click or tap here to enter text.</w:t>
          </w:r>
        </w:p>
      </w:docPartBody>
    </w:docPart>
    <w:docPart>
      <w:docPartPr>
        <w:name w:val="E4E7294B19E749508AE880C1013A599A"/>
        <w:category>
          <w:name w:val="General"/>
          <w:gallery w:val="placeholder"/>
        </w:category>
        <w:types>
          <w:type w:val="bbPlcHdr"/>
        </w:types>
        <w:behaviors>
          <w:behavior w:val="content"/>
        </w:behaviors>
        <w:guid w:val="{10F9DCCB-FF04-447C-A53F-479B880BDA14}"/>
      </w:docPartPr>
      <w:docPartBody>
        <w:p w:rsidR="009F3169" w:rsidRDefault="007667AF" w:rsidP="007667AF">
          <w:pPr>
            <w:pStyle w:val="E4E7294B19E749508AE880C1013A599A"/>
          </w:pPr>
          <w:r w:rsidRPr="00CF478E">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908B4D32-3C2B-4E1B-A626-BF6F8178327D}"/>
      </w:docPartPr>
      <w:docPartBody>
        <w:p w:rsidR="009F3169" w:rsidRDefault="007667AF">
          <w:r w:rsidRPr="00891C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imo Sans">
    <w:panose1 w:val="020B0502020204020303"/>
    <w:charset w:val="00"/>
    <w:family w:val="swiss"/>
    <w:notTrueType/>
    <w:pitch w:val="variable"/>
    <w:sig w:usb0="8000002F" w:usb1="4000204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imo Sans Medium">
    <w:panose1 w:val="020B0502020204020303"/>
    <w:charset w:val="00"/>
    <w:family w:val="swiss"/>
    <w:notTrueType/>
    <w:pitch w:val="variable"/>
    <w:sig w:usb0="8000002F" w:usb1="4000204A" w:usb2="00000000" w:usb3="00000000" w:csb0="00000001" w:csb1="00000000"/>
  </w:font>
  <w:font w:name="MS Mincho">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7AF"/>
    <w:rsid w:val="00367075"/>
    <w:rsid w:val="0051354D"/>
    <w:rsid w:val="007667AF"/>
    <w:rsid w:val="008A261C"/>
    <w:rsid w:val="009F3169"/>
    <w:rsid w:val="00A237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67AF"/>
    <w:rPr>
      <w:color w:val="808080"/>
    </w:rPr>
  </w:style>
  <w:style w:type="paragraph" w:customStyle="1" w:styleId="007D05AE1494494D9C1CEA33D505041D">
    <w:name w:val="007D05AE1494494D9C1CEA33D505041D"/>
    <w:rsid w:val="007667AF"/>
  </w:style>
  <w:style w:type="paragraph" w:customStyle="1" w:styleId="C929A5F660C546EC87608A5697BDD623">
    <w:name w:val="C929A5F660C546EC87608A5697BDD623"/>
    <w:rsid w:val="007667AF"/>
  </w:style>
  <w:style w:type="paragraph" w:customStyle="1" w:styleId="FAD139441E7C4FD889450257D9C82652">
    <w:name w:val="FAD139441E7C4FD889450257D9C82652"/>
    <w:rsid w:val="007667AF"/>
  </w:style>
  <w:style w:type="paragraph" w:customStyle="1" w:styleId="E84DDEAF38A741C9B25BCD4285BFB89D">
    <w:name w:val="E84DDEAF38A741C9B25BCD4285BFB89D"/>
    <w:rsid w:val="007667AF"/>
  </w:style>
  <w:style w:type="paragraph" w:customStyle="1" w:styleId="17BB4ABD110449CC841D460CC0E37C3F">
    <w:name w:val="17BB4ABD110449CC841D460CC0E37C3F"/>
    <w:rsid w:val="007667AF"/>
  </w:style>
  <w:style w:type="paragraph" w:customStyle="1" w:styleId="FC90A0E8D29B4304B9F827C927E38113">
    <w:name w:val="FC90A0E8D29B4304B9F827C927E38113"/>
    <w:rsid w:val="007667AF"/>
  </w:style>
  <w:style w:type="paragraph" w:customStyle="1" w:styleId="5443289792FF442D895D5FBC97FE034A">
    <w:name w:val="5443289792FF442D895D5FBC97FE034A"/>
    <w:rsid w:val="007667AF"/>
  </w:style>
  <w:style w:type="paragraph" w:customStyle="1" w:styleId="9D9123D4FA92491FBFDA984788DF911F">
    <w:name w:val="9D9123D4FA92491FBFDA984788DF911F"/>
    <w:rsid w:val="007667AF"/>
  </w:style>
  <w:style w:type="paragraph" w:customStyle="1" w:styleId="77A663F77BCD446A9EFE70D0D3553A68">
    <w:name w:val="77A663F77BCD446A9EFE70D0D3553A68"/>
    <w:rsid w:val="007667AF"/>
  </w:style>
  <w:style w:type="paragraph" w:customStyle="1" w:styleId="3EC6E270B1044490B6EA43B6BFB47194">
    <w:name w:val="3EC6E270B1044490B6EA43B6BFB47194"/>
    <w:rsid w:val="007667AF"/>
  </w:style>
  <w:style w:type="paragraph" w:customStyle="1" w:styleId="E727101F0DC94618BDD120CB1A5D4A50">
    <w:name w:val="E727101F0DC94618BDD120CB1A5D4A50"/>
    <w:rsid w:val="007667AF"/>
  </w:style>
  <w:style w:type="paragraph" w:customStyle="1" w:styleId="4EA198F2F25949B98CA8DC8D44FF5BA2">
    <w:name w:val="4EA198F2F25949B98CA8DC8D44FF5BA2"/>
    <w:rsid w:val="007667AF"/>
  </w:style>
  <w:style w:type="paragraph" w:customStyle="1" w:styleId="47B8992333A048BE987A42C4833EE210">
    <w:name w:val="47B8992333A048BE987A42C4833EE210"/>
    <w:rsid w:val="007667AF"/>
  </w:style>
  <w:style w:type="paragraph" w:customStyle="1" w:styleId="660789865C72422DBC967BB4D1CB9035">
    <w:name w:val="660789865C72422DBC967BB4D1CB9035"/>
    <w:rsid w:val="007667AF"/>
  </w:style>
  <w:style w:type="paragraph" w:customStyle="1" w:styleId="55E6EA4D30484F8CA57F0BAA3C26F223">
    <w:name w:val="55E6EA4D30484F8CA57F0BAA3C26F223"/>
    <w:rsid w:val="007667AF"/>
  </w:style>
  <w:style w:type="paragraph" w:customStyle="1" w:styleId="4A3B0CA7FA674BBEBA82D71998E78F11">
    <w:name w:val="4A3B0CA7FA674BBEBA82D71998E78F11"/>
    <w:rsid w:val="007667AF"/>
  </w:style>
  <w:style w:type="paragraph" w:customStyle="1" w:styleId="2A5786D7F19C4B548D8AEAF8A9E0F3E8">
    <w:name w:val="2A5786D7F19C4B548D8AEAF8A9E0F3E8"/>
    <w:rsid w:val="007667AF"/>
  </w:style>
  <w:style w:type="paragraph" w:customStyle="1" w:styleId="335668F603C8417D8AC46330C9FAC7AC">
    <w:name w:val="335668F603C8417D8AC46330C9FAC7AC"/>
    <w:rsid w:val="007667AF"/>
  </w:style>
  <w:style w:type="paragraph" w:customStyle="1" w:styleId="0512DC535FD04D47A8FD966CE3C68DF2">
    <w:name w:val="0512DC535FD04D47A8FD966CE3C68DF2"/>
    <w:rsid w:val="007667AF"/>
  </w:style>
  <w:style w:type="paragraph" w:customStyle="1" w:styleId="B2059B5E32D2488C861A78A1619B80E4">
    <w:name w:val="B2059B5E32D2488C861A78A1619B80E4"/>
    <w:rsid w:val="007667AF"/>
  </w:style>
  <w:style w:type="paragraph" w:customStyle="1" w:styleId="D6CAD18B876B4775ABF60CDAB83CE936">
    <w:name w:val="D6CAD18B876B4775ABF60CDAB83CE936"/>
    <w:rsid w:val="007667AF"/>
  </w:style>
  <w:style w:type="paragraph" w:customStyle="1" w:styleId="F314D6647AE14BC8A3AEB7B503B1FE41">
    <w:name w:val="F314D6647AE14BC8A3AEB7B503B1FE41"/>
    <w:rsid w:val="007667AF"/>
  </w:style>
  <w:style w:type="paragraph" w:customStyle="1" w:styleId="39EFFE8596B840CFAE095F6A6BF4A8B2">
    <w:name w:val="39EFFE8596B840CFAE095F6A6BF4A8B2"/>
    <w:rsid w:val="007667AF"/>
  </w:style>
  <w:style w:type="paragraph" w:customStyle="1" w:styleId="C62B959AB125424EA59DE1F19C840E7F">
    <w:name w:val="C62B959AB125424EA59DE1F19C840E7F"/>
    <w:rsid w:val="007667AF"/>
  </w:style>
  <w:style w:type="paragraph" w:customStyle="1" w:styleId="EA4CD0A0EFDA475294DD5EE0188AA563">
    <w:name w:val="EA4CD0A0EFDA475294DD5EE0188AA563"/>
    <w:rsid w:val="007667AF"/>
  </w:style>
  <w:style w:type="paragraph" w:customStyle="1" w:styleId="7618AD59558B448092BE2FCECF087D61">
    <w:name w:val="7618AD59558B448092BE2FCECF087D61"/>
    <w:rsid w:val="007667AF"/>
  </w:style>
  <w:style w:type="paragraph" w:customStyle="1" w:styleId="5721192915C04B38BDBC7F049427C531">
    <w:name w:val="5721192915C04B38BDBC7F049427C531"/>
    <w:rsid w:val="007667AF"/>
  </w:style>
  <w:style w:type="paragraph" w:customStyle="1" w:styleId="013BC4D7706D406280C94D7E42BFD506">
    <w:name w:val="013BC4D7706D406280C94D7E42BFD506"/>
    <w:rsid w:val="007667AF"/>
  </w:style>
  <w:style w:type="paragraph" w:customStyle="1" w:styleId="A6D8C2A52B094B17B517FDA53408407C">
    <w:name w:val="A6D8C2A52B094B17B517FDA53408407C"/>
    <w:rsid w:val="007667AF"/>
  </w:style>
  <w:style w:type="paragraph" w:customStyle="1" w:styleId="350AE0BCDDEC4AEDABF8809B43298DF3">
    <w:name w:val="350AE0BCDDEC4AEDABF8809B43298DF3"/>
    <w:rsid w:val="007667AF"/>
  </w:style>
  <w:style w:type="paragraph" w:customStyle="1" w:styleId="B1D7977D5773486386B4DB7FCC998E6E">
    <w:name w:val="B1D7977D5773486386B4DB7FCC998E6E"/>
    <w:rsid w:val="007667AF"/>
  </w:style>
  <w:style w:type="paragraph" w:customStyle="1" w:styleId="3868B2EBC2F742079F79771169380250">
    <w:name w:val="3868B2EBC2F742079F79771169380250"/>
    <w:rsid w:val="007667AF"/>
  </w:style>
  <w:style w:type="paragraph" w:customStyle="1" w:styleId="F059888D23C44911A7009EFDAA0091CF">
    <w:name w:val="F059888D23C44911A7009EFDAA0091CF"/>
    <w:rsid w:val="007667AF"/>
  </w:style>
  <w:style w:type="paragraph" w:customStyle="1" w:styleId="2541150BD9B24CFBABCEFA31DBF2FCC1">
    <w:name w:val="2541150BD9B24CFBABCEFA31DBF2FCC1"/>
    <w:rsid w:val="007667AF"/>
  </w:style>
  <w:style w:type="paragraph" w:customStyle="1" w:styleId="60F03B88BB9C4D6A9C0A6797983196D4">
    <w:name w:val="60F03B88BB9C4D6A9C0A6797983196D4"/>
    <w:rsid w:val="007667AF"/>
  </w:style>
  <w:style w:type="paragraph" w:customStyle="1" w:styleId="6B2BF5731E064136B3E871D86147530B">
    <w:name w:val="6B2BF5731E064136B3E871D86147530B"/>
    <w:rsid w:val="007667AF"/>
  </w:style>
  <w:style w:type="paragraph" w:customStyle="1" w:styleId="B90A787218244354BBDD4601AA79292F">
    <w:name w:val="B90A787218244354BBDD4601AA79292F"/>
    <w:rsid w:val="007667AF"/>
  </w:style>
  <w:style w:type="paragraph" w:customStyle="1" w:styleId="71E27493B9EF47E69485C43F57560597">
    <w:name w:val="71E27493B9EF47E69485C43F57560597"/>
    <w:rsid w:val="007667AF"/>
  </w:style>
  <w:style w:type="paragraph" w:customStyle="1" w:styleId="1777BBF379C54DB5BDDBA211701DA08F">
    <w:name w:val="1777BBF379C54DB5BDDBA211701DA08F"/>
    <w:rsid w:val="007667AF"/>
  </w:style>
  <w:style w:type="paragraph" w:customStyle="1" w:styleId="551C0869D81C4B63925203AF3AA9A494">
    <w:name w:val="551C0869D81C4B63925203AF3AA9A494"/>
    <w:rsid w:val="007667AF"/>
  </w:style>
  <w:style w:type="paragraph" w:customStyle="1" w:styleId="DC39624AED3D424EACFB7C4649F24C93">
    <w:name w:val="DC39624AED3D424EACFB7C4649F24C93"/>
    <w:rsid w:val="007667AF"/>
  </w:style>
  <w:style w:type="paragraph" w:customStyle="1" w:styleId="34D139FF6C2A443D8C4718A0B941802D">
    <w:name w:val="34D139FF6C2A443D8C4718A0B941802D"/>
    <w:rsid w:val="007667AF"/>
  </w:style>
  <w:style w:type="paragraph" w:customStyle="1" w:styleId="8D8B51E9B6174679B7BD8AFB8927AA3F">
    <w:name w:val="8D8B51E9B6174679B7BD8AFB8927AA3F"/>
    <w:rsid w:val="007667AF"/>
  </w:style>
  <w:style w:type="paragraph" w:customStyle="1" w:styleId="966380A4098441809D52FB45527BA6A3">
    <w:name w:val="966380A4098441809D52FB45527BA6A3"/>
    <w:rsid w:val="007667AF"/>
  </w:style>
  <w:style w:type="paragraph" w:customStyle="1" w:styleId="84E046599C4C462EA4D872700146B9BA">
    <w:name w:val="84E046599C4C462EA4D872700146B9BA"/>
    <w:rsid w:val="007667AF"/>
  </w:style>
  <w:style w:type="paragraph" w:customStyle="1" w:styleId="B47FB5EDF4D74C02814C730AA18B7F63">
    <w:name w:val="B47FB5EDF4D74C02814C730AA18B7F63"/>
    <w:rsid w:val="007667AF"/>
  </w:style>
  <w:style w:type="paragraph" w:customStyle="1" w:styleId="A6C1A58FDA3047A98DFE10878CDB20A1">
    <w:name w:val="A6C1A58FDA3047A98DFE10878CDB20A1"/>
    <w:rsid w:val="007667AF"/>
  </w:style>
  <w:style w:type="paragraph" w:customStyle="1" w:styleId="294489822656410EA533179BFDFD955E">
    <w:name w:val="294489822656410EA533179BFDFD955E"/>
    <w:rsid w:val="007667AF"/>
  </w:style>
  <w:style w:type="paragraph" w:customStyle="1" w:styleId="B5C546FAA3DB4C75A592FA0BE9E46200">
    <w:name w:val="B5C546FAA3DB4C75A592FA0BE9E46200"/>
    <w:rsid w:val="007667AF"/>
  </w:style>
  <w:style w:type="paragraph" w:customStyle="1" w:styleId="87A12D56B09E4C2D8648141EACA5B7D5">
    <w:name w:val="87A12D56B09E4C2D8648141EACA5B7D5"/>
    <w:rsid w:val="007667AF"/>
  </w:style>
  <w:style w:type="paragraph" w:customStyle="1" w:styleId="3D8605CCBCF541889976ABBBD6FB659A">
    <w:name w:val="3D8605CCBCF541889976ABBBD6FB659A"/>
    <w:rsid w:val="007667AF"/>
  </w:style>
  <w:style w:type="paragraph" w:customStyle="1" w:styleId="0CCBE5DC87DE4180AA371D38361A92D5">
    <w:name w:val="0CCBE5DC87DE4180AA371D38361A92D5"/>
    <w:rsid w:val="007667AF"/>
  </w:style>
  <w:style w:type="paragraph" w:customStyle="1" w:styleId="4B57EC15CB334FCEA384DB656E25EFC4">
    <w:name w:val="4B57EC15CB334FCEA384DB656E25EFC4"/>
    <w:rsid w:val="007667AF"/>
  </w:style>
  <w:style w:type="paragraph" w:customStyle="1" w:styleId="58762E5D57094D9985D1D7D4A02B640F">
    <w:name w:val="58762E5D57094D9985D1D7D4A02B640F"/>
    <w:rsid w:val="007667AF"/>
  </w:style>
  <w:style w:type="paragraph" w:customStyle="1" w:styleId="024CE7E1C6894EA0AC8B97817AAFDE56">
    <w:name w:val="024CE7E1C6894EA0AC8B97817AAFDE56"/>
    <w:rsid w:val="007667AF"/>
  </w:style>
  <w:style w:type="paragraph" w:customStyle="1" w:styleId="F666DE0652A14C2B805E33AE5DC6062F">
    <w:name w:val="F666DE0652A14C2B805E33AE5DC6062F"/>
    <w:rsid w:val="007667AF"/>
  </w:style>
  <w:style w:type="paragraph" w:customStyle="1" w:styleId="718588F2005D499194BB1696C38B5469">
    <w:name w:val="718588F2005D499194BB1696C38B5469"/>
    <w:rsid w:val="007667AF"/>
  </w:style>
  <w:style w:type="paragraph" w:customStyle="1" w:styleId="58CEB1F05CFB43D3AAB765F6F0E94A36">
    <w:name w:val="58CEB1F05CFB43D3AAB765F6F0E94A36"/>
    <w:rsid w:val="007667AF"/>
  </w:style>
  <w:style w:type="paragraph" w:customStyle="1" w:styleId="6B1FA4565ABF44D2A2667DD2362771BF">
    <w:name w:val="6B1FA4565ABF44D2A2667DD2362771BF"/>
    <w:rsid w:val="007667AF"/>
  </w:style>
  <w:style w:type="paragraph" w:customStyle="1" w:styleId="84B71F39FA1044A9874C1118404FDD01">
    <w:name w:val="84B71F39FA1044A9874C1118404FDD01"/>
    <w:rsid w:val="007667AF"/>
  </w:style>
  <w:style w:type="paragraph" w:customStyle="1" w:styleId="880FAAF56AE442F9A8D3CDE842D03A67">
    <w:name w:val="880FAAF56AE442F9A8D3CDE842D03A67"/>
    <w:rsid w:val="007667AF"/>
  </w:style>
  <w:style w:type="paragraph" w:customStyle="1" w:styleId="974E2B2EB13C4E1F9A95D15D58958A1D">
    <w:name w:val="974E2B2EB13C4E1F9A95D15D58958A1D"/>
    <w:rsid w:val="007667AF"/>
  </w:style>
  <w:style w:type="paragraph" w:customStyle="1" w:styleId="95D797C3D6B941E29A228B1512703E3E">
    <w:name w:val="95D797C3D6B941E29A228B1512703E3E"/>
    <w:rsid w:val="007667AF"/>
  </w:style>
  <w:style w:type="paragraph" w:customStyle="1" w:styleId="8714A9FD5CC54D2783CD9E3B9E290C62">
    <w:name w:val="8714A9FD5CC54D2783CD9E3B9E290C62"/>
    <w:rsid w:val="007667AF"/>
  </w:style>
  <w:style w:type="paragraph" w:customStyle="1" w:styleId="50DA01B8A68644BDA9DF239DB774180F">
    <w:name w:val="50DA01B8A68644BDA9DF239DB774180F"/>
    <w:rsid w:val="007667AF"/>
  </w:style>
  <w:style w:type="paragraph" w:customStyle="1" w:styleId="7C7FF2B313DB4B76949FFFB5CBA9580B">
    <w:name w:val="7C7FF2B313DB4B76949FFFB5CBA9580B"/>
    <w:rsid w:val="007667AF"/>
  </w:style>
  <w:style w:type="paragraph" w:customStyle="1" w:styleId="43BD5ACEA1D54E36BF8384D4ADAC759B">
    <w:name w:val="43BD5ACEA1D54E36BF8384D4ADAC759B"/>
    <w:rsid w:val="007667AF"/>
  </w:style>
  <w:style w:type="paragraph" w:customStyle="1" w:styleId="B67F03E814954F42811F56375BDD7697">
    <w:name w:val="B67F03E814954F42811F56375BDD7697"/>
    <w:rsid w:val="007667AF"/>
  </w:style>
  <w:style w:type="paragraph" w:customStyle="1" w:styleId="F0D3CA9B3BD740ED8DFFBC1113860B42">
    <w:name w:val="F0D3CA9B3BD740ED8DFFBC1113860B42"/>
    <w:rsid w:val="007667AF"/>
  </w:style>
  <w:style w:type="paragraph" w:customStyle="1" w:styleId="682A77D1526F44B0ADE64C99C2176249">
    <w:name w:val="682A77D1526F44B0ADE64C99C2176249"/>
    <w:rsid w:val="007667AF"/>
  </w:style>
  <w:style w:type="paragraph" w:customStyle="1" w:styleId="CDB37921BE884584AE9541F3A6A70131">
    <w:name w:val="CDB37921BE884584AE9541F3A6A70131"/>
    <w:rsid w:val="007667AF"/>
  </w:style>
  <w:style w:type="paragraph" w:customStyle="1" w:styleId="BA8238537E2645DC906AC2548D1685AB">
    <w:name w:val="BA8238537E2645DC906AC2548D1685AB"/>
    <w:rsid w:val="007667AF"/>
  </w:style>
  <w:style w:type="paragraph" w:customStyle="1" w:styleId="6A304A53499E4D67A47FB86235348DF3">
    <w:name w:val="6A304A53499E4D67A47FB86235348DF3"/>
    <w:rsid w:val="007667AF"/>
  </w:style>
  <w:style w:type="paragraph" w:customStyle="1" w:styleId="62EE3A4CB8B1472B81B611F4BA2AE488">
    <w:name w:val="62EE3A4CB8B1472B81B611F4BA2AE488"/>
    <w:rsid w:val="007667AF"/>
  </w:style>
  <w:style w:type="paragraph" w:customStyle="1" w:styleId="8F1ED404739A43A3B5310B7592FF7000">
    <w:name w:val="8F1ED404739A43A3B5310B7592FF7000"/>
    <w:rsid w:val="007667AF"/>
  </w:style>
  <w:style w:type="paragraph" w:customStyle="1" w:styleId="70ACD410F53C495F8CAAE0CD44DF3574">
    <w:name w:val="70ACD410F53C495F8CAAE0CD44DF3574"/>
    <w:rsid w:val="007667AF"/>
  </w:style>
  <w:style w:type="paragraph" w:customStyle="1" w:styleId="FF3061BFE24E473C96A8F63332E17960">
    <w:name w:val="FF3061BFE24E473C96A8F63332E17960"/>
    <w:rsid w:val="007667AF"/>
  </w:style>
  <w:style w:type="paragraph" w:customStyle="1" w:styleId="3981EE36CEB8441FB01ECA89039D3277">
    <w:name w:val="3981EE36CEB8441FB01ECA89039D3277"/>
    <w:rsid w:val="007667AF"/>
  </w:style>
  <w:style w:type="paragraph" w:customStyle="1" w:styleId="85B8E463235E4BB59F41F5896C18D316">
    <w:name w:val="85B8E463235E4BB59F41F5896C18D316"/>
    <w:rsid w:val="007667AF"/>
  </w:style>
  <w:style w:type="paragraph" w:customStyle="1" w:styleId="03F49DE29DCE4540868D80279EFEBF73">
    <w:name w:val="03F49DE29DCE4540868D80279EFEBF73"/>
    <w:rsid w:val="007667AF"/>
  </w:style>
  <w:style w:type="paragraph" w:customStyle="1" w:styleId="D9519B9AC7D2431A832C29723E595A12">
    <w:name w:val="D9519B9AC7D2431A832C29723E595A12"/>
    <w:rsid w:val="007667AF"/>
  </w:style>
  <w:style w:type="paragraph" w:customStyle="1" w:styleId="8FEFB0C5332B450C845C9089FB7EF2B1">
    <w:name w:val="8FEFB0C5332B450C845C9089FB7EF2B1"/>
    <w:rsid w:val="007667AF"/>
  </w:style>
  <w:style w:type="paragraph" w:customStyle="1" w:styleId="E4E7294B19E749508AE880C1013A599A">
    <w:name w:val="E4E7294B19E749508AE880C1013A599A"/>
    <w:rsid w:val="007667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imo">
  <a:themeElements>
    <a:clrScheme name="AimoPark">
      <a:dk1>
        <a:sysClr val="windowText" lastClr="000000"/>
      </a:dk1>
      <a:lt1>
        <a:sysClr val="window" lastClr="FFFFFF"/>
      </a:lt1>
      <a:dk2>
        <a:srgbClr val="000000"/>
      </a:dk2>
      <a:lt2>
        <a:srgbClr val="FFFFFF"/>
      </a:lt2>
      <a:accent1>
        <a:srgbClr val="D5DCDC"/>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npassat 57">
      <a:majorFont>
        <a:latin typeface="Aimo Sans"/>
        <a:ea typeface=""/>
        <a:cs typeface=""/>
      </a:majorFont>
      <a:minorFont>
        <a:latin typeface="Aimo Sans"/>
        <a:ea typeface=""/>
        <a:cs typeface=""/>
      </a:minorFont>
    </a:fontScheme>
    <a:fmtScheme name="Office-tem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sz="4000" smtClean="0">
            <a:solidFill>
              <a:schemeClr val="tx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0">
          <a:solidFill>
            <a:schemeClr val="tx1"/>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defRPr sz="4000" smtClean="0"/>
        </a:defPPr>
      </a:lstStyle>
    </a:txDef>
  </a:objectDefaults>
  <a:extraClrSchemeLst/>
  <a:extLst>
    <a:ext uri="{05A4C25C-085E-4340-85A3-A5531E510DB2}">
      <thm15:themeFamily xmlns:thm15="http://schemas.microsoft.com/office/thememl/2012/main" name="Aimo" id="{2F42BA4E-5369-44BE-8FB3-BD24AA4556C4}" vid="{555C09DE-68C9-4CB4-80A1-A0EEB3F6720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c75767c-6fe3-437f-be9f-29c51bb7e5fd">
      <Terms xmlns="http://schemas.microsoft.com/office/infopath/2007/PartnerControls"/>
    </lcf76f155ced4ddcb4097134ff3c332f>
    <TaxCatchAll xmlns="ef85cb94-a320-41ea-a253-9f40793ef9b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795606185A549408C729ECED2A0CC84" ma:contentTypeVersion="16" ma:contentTypeDescription="Skapa ett nytt dokument." ma:contentTypeScope="" ma:versionID="6f1a077f263c0cd5549e9083da28606f">
  <xsd:schema xmlns:xsd="http://www.w3.org/2001/XMLSchema" xmlns:xs="http://www.w3.org/2001/XMLSchema" xmlns:p="http://schemas.microsoft.com/office/2006/metadata/properties" xmlns:ns2="fc75767c-6fe3-437f-be9f-29c51bb7e5fd" xmlns:ns3="ef85cb94-a320-41ea-a253-9f40793ef9b8" targetNamespace="http://schemas.microsoft.com/office/2006/metadata/properties" ma:root="true" ma:fieldsID="acebb1cb18b9e3f718c596678fb5fff9" ns2:_="" ns3:_="">
    <xsd:import namespace="fc75767c-6fe3-437f-be9f-29c51bb7e5fd"/>
    <xsd:import namespace="ef85cb94-a320-41ea-a253-9f40793ef9b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75767c-6fe3-437f-be9f-29c51bb7e5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eringar" ma:readOnly="false" ma:fieldId="{5cf76f15-5ced-4ddc-b409-7134ff3c332f}" ma:taxonomyMulti="true" ma:sspId="9e3453a4-322c-4da2-b972-e822a276a7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85cb94-a320-41ea-a253-9f40793ef9b8" elementFormDefault="qualified">
    <xsd:import namespace="http://schemas.microsoft.com/office/2006/documentManagement/types"/>
    <xsd:import namespace="http://schemas.microsoft.com/office/infopath/2007/PartnerControls"/>
    <xsd:element name="SharedWithUsers" ma:index="15"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lat med information" ma:internalName="SharedWithDetails" ma:readOnly="true">
      <xsd:simpleType>
        <xsd:restriction base="dms:Note">
          <xsd:maxLength value="255"/>
        </xsd:restriction>
      </xsd:simpleType>
    </xsd:element>
    <xsd:element name="TaxCatchAll" ma:index="20" nillable="true" ma:displayName="Taxonomy Catch All Column" ma:hidden="true" ma:list="{c24f2e22-c9b1-4068-8112-ef4bf478f70f}" ma:internalName="TaxCatchAll" ma:showField="CatchAllData" ma:web="ef85cb94-a320-41ea-a253-9f40793ef9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964E5A-89B8-4785-B23E-FE1E1A0F3E82}">
  <ds:schemaRefs>
    <ds:schemaRef ds:uri="http://schemas.microsoft.com/office/2006/metadata/properties"/>
    <ds:schemaRef ds:uri="http://schemas.microsoft.com/office/infopath/2007/PartnerControls"/>
    <ds:schemaRef ds:uri="fc75767c-6fe3-437f-be9f-29c51bb7e5fd"/>
    <ds:schemaRef ds:uri="ef85cb94-a320-41ea-a253-9f40793ef9b8"/>
  </ds:schemaRefs>
</ds:datastoreItem>
</file>

<file path=customXml/itemProps2.xml><?xml version="1.0" encoding="utf-8"?>
<ds:datastoreItem xmlns:ds="http://schemas.openxmlformats.org/officeDocument/2006/customXml" ds:itemID="{35D06BE2-373D-44E6-ABC0-1EA88206CE46}">
  <ds:schemaRefs>
    <ds:schemaRef ds:uri="http://schemas.microsoft.com/sharepoint/v3/contenttype/forms"/>
  </ds:schemaRefs>
</ds:datastoreItem>
</file>

<file path=customXml/itemProps3.xml><?xml version="1.0" encoding="utf-8"?>
<ds:datastoreItem xmlns:ds="http://schemas.openxmlformats.org/officeDocument/2006/customXml" ds:itemID="{49FB1010-602C-41D4-8238-F768C7128D80}"/>
</file>

<file path=customXml/itemProps4.xml><?xml version="1.0" encoding="utf-8"?>
<ds:datastoreItem xmlns:ds="http://schemas.openxmlformats.org/officeDocument/2006/customXml" ds:itemID="{80FC92FD-1FED-4FCD-8379-CD9C65B6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Aimo Park Letterhead Template SE</Template>
  <TotalTime>49</TotalTime>
  <Pages>6</Pages>
  <Words>1380</Words>
  <Characters>7316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Rosenberg</dc:creator>
  <cp:keywords/>
  <dc:description/>
  <cp:lastModifiedBy>Victor Lindwall</cp:lastModifiedBy>
  <cp:revision>66</cp:revision>
  <cp:lastPrinted>2025-07-04T14:09:00Z</cp:lastPrinted>
  <dcterms:created xsi:type="dcterms:W3CDTF">2025-02-28T16:07:00Z</dcterms:created>
  <dcterms:modified xsi:type="dcterms:W3CDTF">2026-08-18T15:51:00Z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0x0101000795606185A549408C729ECED2A0CC84</vt:lpwstr>
  </property>
</Properties>
</file>